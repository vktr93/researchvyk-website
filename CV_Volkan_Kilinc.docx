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962C" w14:textId="022CB4B3" w:rsidR="00707A92" w:rsidRPr="00700851" w:rsidRDefault="00E73F57" w:rsidP="009D0537">
      <w:pPr>
        <w:jc w:val="both"/>
        <w:rPr>
          <w:b/>
          <w:lang w:val="en-GB" w:bidi="fr-FR"/>
        </w:rPr>
      </w:pPr>
      <w:r w:rsidRPr="00700851">
        <w:rPr>
          <w:noProof/>
        </w:rPr>
        <w:drawing>
          <wp:anchor distT="0" distB="0" distL="114300" distR="114300" simplePos="0" relativeHeight="251658240" behindDoc="0" locked="0" layoutInCell="1" allowOverlap="1" wp14:anchorId="0FC880BB" wp14:editId="184787D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60780" cy="1534650"/>
            <wp:effectExtent l="0" t="0" r="1270" b="889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89" t="3573" r="26748" b="25354"/>
                    <a:stretch/>
                  </pic:blipFill>
                  <pic:spPr bwMode="auto">
                    <a:xfrm>
                      <a:off x="0" y="0"/>
                      <a:ext cx="1160780" cy="153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A92" w:rsidRPr="00700851">
        <w:rPr>
          <w:b/>
          <w:sz w:val="28"/>
          <w:szCs w:val="28"/>
          <w:lang w:val="en-GB" w:bidi="fr-FR"/>
        </w:rPr>
        <w:t>Volkan Kilinc, Ph.D.</w:t>
      </w:r>
    </w:p>
    <w:p w14:paraId="638D168F" w14:textId="219AFC99" w:rsidR="00707A92" w:rsidRPr="00700851" w:rsidRDefault="00707A92" w:rsidP="009D0537">
      <w:pPr>
        <w:jc w:val="both"/>
        <w:rPr>
          <w:bCs/>
          <w:i/>
          <w:iCs/>
          <w:sz w:val="20"/>
          <w:szCs w:val="20"/>
          <w:lang w:val="en-GB" w:bidi="fr-FR"/>
        </w:rPr>
      </w:pPr>
      <w:r w:rsidRPr="00700851">
        <w:rPr>
          <w:bCs/>
          <w:i/>
          <w:iCs/>
          <w:sz w:val="20"/>
          <w:szCs w:val="20"/>
          <w:lang w:val="en-GB" w:bidi="fr-FR"/>
        </w:rPr>
        <w:t>Polyvalent Scientist</w:t>
      </w:r>
      <w:r w:rsidR="00E73F57" w:rsidRPr="00700851">
        <w:rPr>
          <w:bCs/>
          <w:i/>
          <w:iCs/>
          <w:sz w:val="20"/>
          <w:szCs w:val="20"/>
          <w:lang w:val="en-GB" w:bidi="fr-FR"/>
        </w:rPr>
        <w:t xml:space="preserve"> &amp; Entrepreneur</w:t>
      </w:r>
    </w:p>
    <w:p w14:paraId="36A76077" w14:textId="77777777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>Age: 32 years</w:t>
      </w:r>
    </w:p>
    <w:p w14:paraId="4E2C7A04" w14:textId="77777777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>French &amp; Turkish citizen</w:t>
      </w:r>
    </w:p>
    <w:p w14:paraId="1B51BB8E" w14:textId="48FF2923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>contact@researchvyk.com</w:t>
      </w:r>
    </w:p>
    <w:p w14:paraId="2994F0BB" w14:textId="4B33A420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>+33 7 68 73 93 91</w:t>
      </w:r>
    </w:p>
    <w:p w14:paraId="51E40DF9" w14:textId="3BB2DA6D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ORCID:</w:t>
      </w:r>
      <w:r w:rsidRPr="00700851">
        <w:rPr>
          <w:bCs/>
          <w:sz w:val="18"/>
          <w:szCs w:val="18"/>
          <w:lang w:val="en-GB" w:bidi="fr-FR"/>
        </w:rPr>
        <w:t xml:space="preserve"> </w:t>
      </w:r>
      <w:hyperlink r:id="rId9" w:history="1">
        <w:r w:rsidRPr="00700851">
          <w:rPr>
            <w:rStyle w:val="Lienhypertexte"/>
            <w:bCs/>
            <w:sz w:val="18"/>
            <w:szCs w:val="18"/>
            <w:lang w:val="en-GB" w:bidi="fr-FR"/>
          </w:rPr>
          <w:t>https://orcid.org/0009-0006-4402-1024</w:t>
        </w:r>
      </w:hyperlink>
      <w:r w:rsidR="00E73F57" w:rsidRPr="00700851">
        <w:rPr>
          <w:sz w:val="18"/>
          <w:szCs w:val="18"/>
        </w:rPr>
        <w:t xml:space="preserve"> </w:t>
      </w:r>
    </w:p>
    <w:p w14:paraId="34F8F3B5" w14:textId="70D4AE21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Google Scholar:</w:t>
      </w:r>
      <w:r w:rsidRPr="00700851">
        <w:rPr>
          <w:bCs/>
          <w:sz w:val="18"/>
          <w:szCs w:val="18"/>
          <w:lang w:val="en-GB" w:bidi="fr-FR"/>
        </w:rPr>
        <w:t xml:space="preserve"> </w:t>
      </w:r>
      <w:hyperlink r:id="rId10" w:history="1">
        <w:r w:rsidRPr="00700851">
          <w:rPr>
            <w:rStyle w:val="Lienhypertexte"/>
            <w:bCs/>
            <w:sz w:val="16"/>
            <w:szCs w:val="16"/>
            <w:lang w:val="en-GB" w:bidi="fr-FR"/>
          </w:rPr>
          <w:t>https://scholar.google.com/citations?user=RzkSCecAAAAJ&amp;hl=en</w:t>
        </w:r>
      </w:hyperlink>
    </w:p>
    <w:p w14:paraId="4DAA2FF5" w14:textId="71EF2D10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GitHub:</w:t>
      </w:r>
      <w:r w:rsidRPr="00700851">
        <w:rPr>
          <w:bCs/>
          <w:sz w:val="18"/>
          <w:szCs w:val="18"/>
          <w:lang w:val="en-GB" w:bidi="fr-FR"/>
        </w:rPr>
        <w:t xml:space="preserve"> </w:t>
      </w:r>
      <w:hyperlink r:id="rId11" w:history="1">
        <w:r w:rsidRPr="00700851">
          <w:rPr>
            <w:rStyle w:val="Lienhypertexte"/>
            <w:bCs/>
            <w:sz w:val="18"/>
            <w:szCs w:val="18"/>
            <w:lang w:val="en-GB" w:bidi="fr-FR"/>
          </w:rPr>
          <w:t>https://github.com/vktr93</w:t>
        </w:r>
      </w:hyperlink>
    </w:p>
    <w:p w14:paraId="0A89A87E" w14:textId="7FA0C0E2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Website:</w:t>
      </w:r>
      <w:r w:rsidRPr="00700851">
        <w:rPr>
          <w:bCs/>
          <w:sz w:val="18"/>
          <w:szCs w:val="18"/>
          <w:lang w:val="en-GB" w:bidi="fr-FR"/>
        </w:rPr>
        <w:t xml:space="preserve"> </w:t>
      </w:r>
      <w:hyperlink r:id="rId12" w:history="1">
        <w:r w:rsidRPr="00700851">
          <w:rPr>
            <w:rStyle w:val="Lienhypertexte"/>
            <w:bCs/>
            <w:sz w:val="18"/>
            <w:szCs w:val="18"/>
            <w:lang w:val="en-GB" w:bidi="fr-FR"/>
          </w:rPr>
          <w:t>www.researchvyk.com</w:t>
        </w:r>
      </w:hyperlink>
    </w:p>
    <w:p w14:paraId="6AF9A979" w14:textId="2626C233" w:rsidR="00707A92" w:rsidRPr="00700851" w:rsidRDefault="00707A92" w:rsidP="009D0537">
      <w:pPr>
        <w:jc w:val="both"/>
        <w:rPr>
          <w:bCs/>
          <w:sz w:val="20"/>
          <w:szCs w:val="20"/>
          <w:lang w:val="en-GB" w:bidi="fr-FR"/>
        </w:rPr>
      </w:pPr>
    </w:p>
    <w:p w14:paraId="5E11B18E" w14:textId="58E63FD9" w:rsidR="00707A92" w:rsidRPr="00700851" w:rsidRDefault="00707A92" w:rsidP="009D0537">
      <w:pPr>
        <w:jc w:val="both"/>
        <w:rPr>
          <w:bCs/>
          <w:sz w:val="20"/>
          <w:szCs w:val="20"/>
          <w:lang w:val="en-GB" w:bidi="fr-FR"/>
        </w:rPr>
      </w:pPr>
      <w:r w:rsidRPr="00700851">
        <w:rPr>
          <w:bCs/>
          <w:sz w:val="20"/>
          <w:szCs w:val="20"/>
          <w:lang w:val="en-GB" w:bidi="fr-FR"/>
        </w:rPr>
        <w:t>Polyvalent and autonomous Ph.D. with entrepreneurship mindset and core expertise in hardware development (</w:t>
      </w:r>
      <w:r w:rsidR="00E73F57" w:rsidRPr="00700851">
        <w:rPr>
          <w:bCs/>
          <w:sz w:val="20"/>
          <w:szCs w:val="20"/>
          <w:lang w:val="en-GB" w:bidi="fr-FR"/>
        </w:rPr>
        <w:t xml:space="preserve">chemical </w:t>
      </w:r>
      <w:r w:rsidRPr="00700851">
        <w:rPr>
          <w:bCs/>
          <w:sz w:val="20"/>
          <w:szCs w:val="20"/>
          <w:lang w:val="en-GB" w:bidi="fr-FR"/>
        </w:rPr>
        <w:t>sensors), soft-material and surface chemistry. Soft skills in full-stack application development with vibe-coding.  I have a proven ability to lead complex projects from concept to peer-reviewed publication, secure competitive international funding, and write patents. I now bridge deep science with AI technologies. Most recently, I directed generative AI to deploy Open AI Science, a multi-agent platform for automated scientific peer-review. I am seeking to apply this unique blend of scientific expertise and AI product development to solve high-impact challenges</w:t>
      </w:r>
      <w:r w:rsidR="00E73F57" w:rsidRPr="00700851">
        <w:rPr>
          <w:bCs/>
          <w:sz w:val="20"/>
          <w:szCs w:val="20"/>
          <w:lang w:val="en-GB" w:bidi="fr-FR"/>
        </w:rPr>
        <w:t xml:space="preserve"> in science.</w:t>
      </w:r>
    </w:p>
    <w:p w14:paraId="0A8C0F4D" w14:textId="53AD898B" w:rsidR="00707A92" w:rsidRPr="00700851" w:rsidRDefault="00707A92" w:rsidP="009D0537">
      <w:pPr>
        <w:jc w:val="both"/>
        <w:rPr>
          <w:bCs/>
          <w:sz w:val="20"/>
          <w:szCs w:val="20"/>
          <w:lang w:val="en-GB" w:bidi="fr-FR"/>
        </w:rPr>
      </w:pPr>
    </w:p>
    <w:p w14:paraId="67D56EDF" w14:textId="36AB8F4D" w:rsidR="00707A92" w:rsidRPr="00700851" w:rsidRDefault="0089366D" w:rsidP="009D0537">
      <w:pPr>
        <w:jc w:val="both"/>
        <w:rPr>
          <w:b/>
          <w:sz w:val="22"/>
          <w:szCs w:val="22"/>
          <w:lang w:val="en-GB" w:bidi="fr-FR"/>
        </w:rPr>
      </w:pPr>
      <w:r w:rsidRPr="00700851">
        <w:rPr>
          <w:b/>
          <w:sz w:val="22"/>
          <w:szCs w:val="22"/>
          <w:lang w:val="en-GB" w:bidi="fr-FR"/>
        </w:rPr>
        <w:t xml:space="preserve">CORE COMPETENCIES </w:t>
      </w:r>
    </w:p>
    <w:p w14:paraId="7B1962FC" w14:textId="1650465B" w:rsidR="00707A92" w:rsidRPr="00700851" w:rsidRDefault="00707A92" w:rsidP="009D0537">
      <w:pPr>
        <w:jc w:val="both"/>
        <w:rPr>
          <w:bCs/>
          <w:sz w:val="20"/>
          <w:szCs w:val="20"/>
          <w:lang w:val="en-GB" w:bidi="fr-FR"/>
        </w:rPr>
      </w:pPr>
    </w:p>
    <w:p w14:paraId="08E834CE" w14:textId="1F486E79" w:rsidR="00707A92" w:rsidRPr="00700851" w:rsidRDefault="00707A92" w:rsidP="009D0537">
      <w:pPr>
        <w:jc w:val="both"/>
        <w:rPr>
          <w:bCs/>
          <w:sz w:val="18"/>
          <w:szCs w:val="18"/>
          <w:u w:val="single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Scientific Expertise:</w:t>
      </w:r>
      <w:r w:rsidR="00700851" w:rsidRPr="00700851">
        <w:rPr>
          <w:bCs/>
          <w:sz w:val="18"/>
          <w:szCs w:val="18"/>
          <w:lang w:val="en-GB" w:bidi="fr-FR"/>
        </w:rPr>
        <w:t xml:space="preserve"> Soft Materials (DNA, lipids) &amp; Polymer Science;</w:t>
      </w:r>
      <w:r w:rsidR="00700851">
        <w:rPr>
          <w:bCs/>
          <w:sz w:val="18"/>
          <w:szCs w:val="18"/>
          <w:lang w:val="en-GB" w:bidi="fr-FR"/>
        </w:rPr>
        <w:t xml:space="preserve"> </w:t>
      </w:r>
      <w:r w:rsidRPr="00700851">
        <w:rPr>
          <w:bCs/>
          <w:sz w:val="18"/>
          <w:szCs w:val="18"/>
          <w:lang w:val="en-GB" w:bidi="fr-FR"/>
        </w:rPr>
        <w:t>Surface Chemistry &amp; Functionalization; Drug Delivery &amp; Molecular Encapsulation; Analysis Chemistry (Chromatography, Spectroscopy, Microscopy)</w:t>
      </w:r>
      <w:r w:rsidR="0058109D">
        <w:rPr>
          <w:bCs/>
          <w:sz w:val="18"/>
          <w:szCs w:val="18"/>
          <w:lang w:val="en-GB" w:bidi="fr-FR"/>
        </w:rPr>
        <w:t>;</w:t>
      </w:r>
      <w:r w:rsidR="00700851">
        <w:rPr>
          <w:bCs/>
          <w:sz w:val="18"/>
          <w:szCs w:val="18"/>
          <w:lang w:val="en-GB" w:bidi="fr-FR"/>
        </w:rPr>
        <w:t xml:space="preserve"> </w:t>
      </w:r>
      <w:r w:rsidR="00700851" w:rsidRPr="00700851">
        <w:rPr>
          <w:bCs/>
          <w:sz w:val="18"/>
          <w:szCs w:val="18"/>
          <w:lang w:val="en-GB" w:bidi="fr-FR"/>
        </w:rPr>
        <w:t>Biosensors &amp; Field-Effect Transistors (FETs)</w:t>
      </w:r>
      <w:r w:rsidR="0058109D">
        <w:rPr>
          <w:bCs/>
          <w:sz w:val="18"/>
          <w:szCs w:val="18"/>
          <w:lang w:val="en-GB" w:bidi="fr-FR"/>
        </w:rPr>
        <w:t>.</w:t>
      </w:r>
    </w:p>
    <w:p w14:paraId="4F3E6CF3" w14:textId="77777777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</w:p>
    <w:p w14:paraId="2BF8E9A4" w14:textId="345A8D19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Software Skills:</w:t>
      </w:r>
      <w:r w:rsidR="0089366D" w:rsidRPr="00700851">
        <w:rPr>
          <w:b/>
          <w:sz w:val="18"/>
          <w:szCs w:val="18"/>
          <w:lang w:val="en-GB" w:bidi="fr-FR"/>
        </w:rPr>
        <w:t xml:space="preserve"> </w:t>
      </w:r>
      <w:r w:rsidRPr="00700851">
        <w:rPr>
          <w:bCs/>
          <w:sz w:val="18"/>
          <w:szCs w:val="18"/>
          <w:lang w:val="en-GB" w:bidi="fr-FR"/>
        </w:rPr>
        <w:t>Generative AI for full-stack coding</w:t>
      </w:r>
      <w:r w:rsidR="003903E4" w:rsidRPr="00700851">
        <w:rPr>
          <w:bCs/>
          <w:sz w:val="18"/>
          <w:szCs w:val="18"/>
          <w:lang w:val="en-GB" w:bidi="fr-FR"/>
        </w:rPr>
        <w:t>;</w:t>
      </w:r>
      <w:r w:rsidRPr="00700851">
        <w:rPr>
          <w:bCs/>
          <w:sz w:val="18"/>
          <w:szCs w:val="18"/>
          <w:lang w:val="en-GB" w:bidi="fr-FR"/>
        </w:rPr>
        <w:t xml:space="preserve"> </w:t>
      </w:r>
      <w:r w:rsidR="003903E4" w:rsidRPr="00700851">
        <w:rPr>
          <w:bCs/>
          <w:sz w:val="18"/>
          <w:szCs w:val="18"/>
          <w:lang w:val="en-GB" w:bidi="fr-FR"/>
        </w:rPr>
        <w:t>P</w:t>
      </w:r>
      <w:r w:rsidRPr="00700851">
        <w:rPr>
          <w:bCs/>
          <w:sz w:val="18"/>
          <w:szCs w:val="18"/>
          <w:lang w:val="en-GB" w:bidi="fr-FR"/>
        </w:rPr>
        <w:t>ython script</w:t>
      </w:r>
      <w:r w:rsidR="003903E4" w:rsidRPr="00700851">
        <w:rPr>
          <w:bCs/>
          <w:sz w:val="18"/>
          <w:szCs w:val="18"/>
          <w:lang w:val="en-GB" w:bidi="fr-FR"/>
        </w:rPr>
        <w:t>;</w:t>
      </w:r>
      <w:r w:rsidRPr="00700851">
        <w:rPr>
          <w:bCs/>
          <w:sz w:val="18"/>
          <w:szCs w:val="18"/>
          <w:lang w:val="en-GB" w:bidi="fr-FR"/>
        </w:rPr>
        <w:t xml:space="preserve"> SQL database management</w:t>
      </w:r>
      <w:r w:rsidR="003903E4" w:rsidRPr="00700851">
        <w:rPr>
          <w:bCs/>
          <w:sz w:val="18"/>
          <w:szCs w:val="18"/>
          <w:lang w:val="en-GB" w:bidi="fr-FR"/>
        </w:rPr>
        <w:t>;</w:t>
      </w:r>
      <w:r w:rsidRPr="00700851">
        <w:rPr>
          <w:bCs/>
          <w:sz w:val="18"/>
          <w:szCs w:val="18"/>
          <w:lang w:val="en-GB" w:bidi="fr-FR"/>
        </w:rPr>
        <w:t xml:space="preserve"> Web</w:t>
      </w:r>
      <w:r w:rsidR="003903E4" w:rsidRPr="00700851">
        <w:rPr>
          <w:bCs/>
          <w:sz w:val="18"/>
          <w:szCs w:val="18"/>
          <w:lang w:val="en-GB" w:bidi="fr-FR"/>
        </w:rPr>
        <w:t xml:space="preserve"> </w:t>
      </w:r>
      <w:r w:rsidRPr="00700851">
        <w:rPr>
          <w:bCs/>
          <w:sz w:val="18"/>
          <w:szCs w:val="18"/>
          <w:lang w:val="en-GB" w:bidi="fr-FR"/>
        </w:rPr>
        <w:t>Sockets real-time interactivity</w:t>
      </w:r>
      <w:r w:rsidR="003903E4" w:rsidRPr="00700851">
        <w:rPr>
          <w:bCs/>
          <w:sz w:val="18"/>
          <w:szCs w:val="18"/>
          <w:lang w:val="en-GB" w:bidi="fr-FR"/>
        </w:rPr>
        <w:t>;</w:t>
      </w:r>
      <w:r w:rsidRPr="00700851">
        <w:rPr>
          <w:bCs/>
          <w:sz w:val="18"/>
          <w:szCs w:val="18"/>
          <w:lang w:val="en-GB" w:bidi="fr-FR"/>
        </w:rPr>
        <w:t xml:space="preserve"> Cloud deployment</w:t>
      </w:r>
      <w:r w:rsidR="003903E4" w:rsidRPr="00700851">
        <w:rPr>
          <w:bCs/>
          <w:sz w:val="18"/>
          <w:szCs w:val="18"/>
          <w:lang w:val="en-GB" w:bidi="fr-FR"/>
        </w:rPr>
        <w:t>;</w:t>
      </w:r>
      <w:r w:rsidRPr="00700851">
        <w:rPr>
          <w:bCs/>
          <w:sz w:val="18"/>
          <w:szCs w:val="18"/>
          <w:lang w:val="en-GB" w:bidi="fr-FR"/>
        </w:rPr>
        <w:t xml:space="preserve"> </w:t>
      </w:r>
      <w:r w:rsidR="003903E4" w:rsidRPr="00700851">
        <w:rPr>
          <w:bCs/>
          <w:sz w:val="18"/>
          <w:szCs w:val="18"/>
          <w:lang w:val="en-GB" w:bidi="fr-FR"/>
        </w:rPr>
        <w:t>W</w:t>
      </w:r>
      <w:r w:rsidRPr="00700851">
        <w:rPr>
          <w:bCs/>
          <w:sz w:val="18"/>
          <w:szCs w:val="18"/>
          <w:lang w:val="en-GB" w:bidi="fr-FR"/>
        </w:rPr>
        <w:t>ebsite management</w:t>
      </w:r>
      <w:r w:rsidR="003903E4" w:rsidRPr="00700851">
        <w:rPr>
          <w:bCs/>
          <w:sz w:val="18"/>
          <w:szCs w:val="18"/>
          <w:lang w:val="en-GB" w:bidi="fr-FR"/>
        </w:rPr>
        <w:t>;</w:t>
      </w:r>
      <w:r w:rsidRPr="00700851">
        <w:rPr>
          <w:bCs/>
          <w:sz w:val="18"/>
          <w:szCs w:val="18"/>
          <w:lang w:val="en-GB" w:bidi="fr-FR"/>
        </w:rPr>
        <w:t xml:space="preserve"> JavaScript game development</w:t>
      </w:r>
      <w:r w:rsidR="003903E4" w:rsidRPr="00700851">
        <w:rPr>
          <w:bCs/>
          <w:sz w:val="18"/>
          <w:szCs w:val="18"/>
          <w:lang w:val="en-GB" w:bidi="fr-FR"/>
        </w:rPr>
        <w:t>;</w:t>
      </w:r>
      <w:r w:rsidRPr="00700851">
        <w:rPr>
          <w:bCs/>
          <w:sz w:val="18"/>
          <w:szCs w:val="18"/>
          <w:lang w:val="en-GB" w:bidi="fr-FR"/>
        </w:rPr>
        <w:t xml:space="preserve"> Canva video generation.</w:t>
      </w:r>
    </w:p>
    <w:p w14:paraId="0727FD11" w14:textId="77777777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</w:p>
    <w:p w14:paraId="08CE7553" w14:textId="5B9CE90E" w:rsidR="00707A92" w:rsidRPr="00700851" w:rsidRDefault="00707A92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Project Management:</w:t>
      </w:r>
      <w:r w:rsidR="0089366D" w:rsidRPr="00700851">
        <w:rPr>
          <w:bCs/>
          <w:sz w:val="18"/>
          <w:szCs w:val="18"/>
          <w:lang w:val="en-GB" w:bidi="fr-FR"/>
        </w:rPr>
        <w:t xml:space="preserve"> </w:t>
      </w:r>
      <w:r w:rsidRPr="00700851">
        <w:rPr>
          <w:bCs/>
          <w:sz w:val="18"/>
          <w:szCs w:val="18"/>
          <w:lang w:val="en-GB" w:bidi="fr-FR"/>
        </w:rPr>
        <w:t xml:space="preserve">Full lifecycle </w:t>
      </w:r>
      <w:r w:rsidR="003903E4" w:rsidRPr="00700851">
        <w:rPr>
          <w:bCs/>
          <w:sz w:val="18"/>
          <w:szCs w:val="18"/>
          <w:lang w:val="en-GB" w:bidi="fr-FR"/>
        </w:rPr>
        <w:t xml:space="preserve">scientific project </w:t>
      </w:r>
      <w:r w:rsidRPr="00700851">
        <w:rPr>
          <w:bCs/>
          <w:sz w:val="18"/>
          <w:szCs w:val="18"/>
          <w:lang w:val="en-GB" w:bidi="fr-FR"/>
        </w:rPr>
        <w:t xml:space="preserve">management </w:t>
      </w:r>
      <w:r w:rsidR="003903E4" w:rsidRPr="00700851">
        <w:rPr>
          <w:bCs/>
          <w:sz w:val="18"/>
          <w:szCs w:val="18"/>
          <w:lang w:val="en-GB" w:bidi="fr-FR"/>
        </w:rPr>
        <w:t>(</w:t>
      </w:r>
      <w:r w:rsidRPr="00700851">
        <w:rPr>
          <w:bCs/>
          <w:sz w:val="18"/>
          <w:szCs w:val="18"/>
          <w:lang w:val="en-GB" w:bidi="fr-FR"/>
        </w:rPr>
        <w:t>concept to peer-reviewed publication</w:t>
      </w:r>
      <w:r w:rsidR="003903E4" w:rsidRPr="00700851">
        <w:rPr>
          <w:bCs/>
          <w:sz w:val="18"/>
          <w:szCs w:val="18"/>
          <w:lang w:val="en-GB" w:bidi="fr-FR"/>
        </w:rPr>
        <w:t>), Grant writing for f</w:t>
      </w:r>
      <w:r w:rsidRPr="00700851">
        <w:rPr>
          <w:bCs/>
          <w:sz w:val="18"/>
          <w:szCs w:val="18"/>
          <w:lang w:val="en-GB" w:bidi="fr-FR"/>
        </w:rPr>
        <w:t xml:space="preserve">unding </w:t>
      </w:r>
      <w:r w:rsidR="003903E4" w:rsidRPr="00700851">
        <w:rPr>
          <w:bCs/>
          <w:sz w:val="18"/>
          <w:szCs w:val="18"/>
          <w:lang w:val="en-GB" w:bidi="fr-FR"/>
        </w:rPr>
        <w:t>a</w:t>
      </w:r>
      <w:r w:rsidRPr="00700851">
        <w:rPr>
          <w:bCs/>
          <w:sz w:val="18"/>
          <w:szCs w:val="18"/>
          <w:lang w:val="en-GB" w:bidi="fr-FR"/>
        </w:rPr>
        <w:t>cquisition</w:t>
      </w:r>
      <w:r w:rsidR="003903E4" w:rsidRPr="00700851">
        <w:rPr>
          <w:bCs/>
          <w:sz w:val="18"/>
          <w:szCs w:val="18"/>
          <w:lang w:val="en-GB" w:bidi="fr-FR"/>
        </w:rPr>
        <w:t>, Patent</w:t>
      </w:r>
      <w:r w:rsidR="00950DA9" w:rsidRPr="00700851">
        <w:rPr>
          <w:bCs/>
          <w:sz w:val="18"/>
          <w:szCs w:val="18"/>
          <w:lang w:val="en-GB" w:bidi="fr-FR"/>
        </w:rPr>
        <w:t xml:space="preserve"> writing, Company creation.</w:t>
      </w:r>
    </w:p>
    <w:p w14:paraId="3A6FCF2F" w14:textId="77777777" w:rsidR="00950DA9" w:rsidRPr="00700851" w:rsidRDefault="00950DA9" w:rsidP="009D0537">
      <w:pPr>
        <w:jc w:val="both"/>
        <w:rPr>
          <w:bCs/>
          <w:sz w:val="20"/>
          <w:szCs w:val="20"/>
          <w:lang w:val="en-GB" w:bidi="fr-FR"/>
        </w:rPr>
      </w:pPr>
    </w:p>
    <w:p w14:paraId="1FBCC6CC" w14:textId="2852F0CF" w:rsidR="00950DA9" w:rsidRPr="00700851" w:rsidRDefault="00950DA9" w:rsidP="009D0537">
      <w:pPr>
        <w:jc w:val="both"/>
        <w:rPr>
          <w:b/>
          <w:bCs/>
          <w:sz w:val="22"/>
          <w:szCs w:val="22"/>
          <w:lang w:val="en-GB"/>
        </w:rPr>
      </w:pPr>
      <w:r w:rsidRPr="00700851">
        <w:rPr>
          <w:b/>
          <w:bCs/>
          <w:sz w:val="22"/>
          <w:szCs w:val="22"/>
          <w:lang w:val="en-GB" w:bidi="fr-FR"/>
        </w:rPr>
        <w:t>RESEARCH EXPERIENCE</w:t>
      </w:r>
    </w:p>
    <w:p w14:paraId="4B387A2E" w14:textId="77777777" w:rsidR="00950DA9" w:rsidRPr="00700851" w:rsidRDefault="00950DA9" w:rsidP="009D0537">
      <w:pPr>
        <w:jc w:val="both"/>
        <w:rPr>
          <w:b/>
          <w:sz w:val="20"/>
          <w:szCs w:val="20"/>
          <w:lang w:val="en-GB" w:bidi="fr-FR"/>
        </w:rPr>
      </w:pPr>
    </w:p>
    <w:p w14:paraId="50B417AB" w14:textId="292C6CB4" w:rsidR="00950DA9" w:rsidRPr="00700851" w:rsidRDefault="00AA7DE1" w:rsidP="009D0537">
      <w:pPr>
        <w:jc w:val="both"/>
        <w:rPr>
          <w:b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Researcher (</w:t>
      </w:r>
      <w:r w:rsidR="00950DA9" w:rsidRPr="00700851">
        <w:rPr>
          <w:b/>
          <w:sz w:val="18"/>
          <w:szCs w:val="18"/>
          <w:lang w:val="en-GB" w:bidi="fr-FR"/>
        </w:rPr>
        <w:t xml:space="preserve">JSPS </w:t>
      </w:r>
      <w:r w:rsidRPr="00700851">
        <w:rPr>
          <w:b/>
          <w:sz w:val="18"/>
          <w:szCs w:val="18"/>
          <w:lang w:val="en-GB" w:bidi="fr-FR"/>
        </w:rPr>
        <w:t xml:space="preserve">Postdoc </w:t>
      </w:r>
      <w:r w:rsidR="00950DA9" w:rsidRPr="00700851">
        <w:rPr>
          <w:b/>
          <w:sz w:val="18"/>
          <w:szCs w:val="18"/>
          <w:lang w:val="en-GB" w:bidi="fr-FR"/>
        </w:rPr>
        <w:t>Fellowship</w:t>
      </w:r>
      <w:r w:rsidRPr="00700851">
        <w:rPr>
          <w:b/>
          <w:sz w:val="18"/>
          <w:szCs w:val="18"/>
          <w:lang w:val="en-GB" w:bidi="fr-FR"/>
        </w:rPr>
        <w:t xml:space="preserve"> and Invited Researcher</w:t>
      </w:r>
      <w:r w:rsidR="00950DA9" w:rsidRPr="00700851">
        <w:rPr>
          <w:b/>
          <w:sz w:val="18"/>
          <w:szCs w:val="18"/>
          <w:lang w:val="en-GB" w:bidi="fr-FR"/>
        </w:rPr>
        <w:t>) at NIMS</w:t>
      </w:r>
      <w:r w:rsidR="00950DA9" w:rsidRPr="00700851">
        <w:rPr>
          <w:bCs/>
          <w:sz w:val="18"/>
          <w:szCs w:val="18"/>
          <w:lang w:val="en-GB" w:bidi="fr-FR"/>
        </w:rPr>
        <w:t>, Tsukuba, Japan, 04/</w:t>
      </w:r>
      <w:r w:rsidR="00950DA9" w:rsidRPr="00700851">
        <w:rPr>
          <w:bCs/>
          <w:i/>
          <w:iCs/>
          <w:sz w:val="18"/>
          <w:szCs w:val="18"/>
          <w:lang w:val="en-GB" w:bidi="fr-FR"/>
        </w:rPr>
        <w:t>2022 – 04/202</w:t>
      </w:r>
      <w:r w:rsidRPr="00700851">
        <w:rPr>
          <w:bCs/>
          <w:i/>
          <w:iCs/>
          <w:sz w:val="18"/>
          <w:szCs w:val="18"/>
          <w:lang w:val="en-GB" w:bidi="fr-FR"/>
        </w:rPr>
        <w:t>5</w:t>
      </w:r>
    </w:p>
    <w:p w14:paraId="27FCD69C" w14:textId="77777777" w:rsidR="00950DA9" w:rsidRPr="00700851" w:rsidRDefault="00950DA9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 xml:space="preserve">Supervisor: </w:t>
      </w:r>
      <w:proofErr w:type="spellStart"/>
      <w:r w:rsidRPr="00700851">
        <w:rPr>
          <w:bCs/>
          <w:sz w:val="18"/>
          <w:szCs w:val="18"/>
          <w:lang w:val="en-GB" w:bidi="fr-FR"/>
        </w:rPr>
        <w:t>Dr.</w:t>
      </w:r>
      <w:proofErr w:type="spellEnd"/>
      <w:r w:rsidRPr="00700851">
        <w:rPr>
          <w:bCs/>
          <w:sz w:val="18"/>
          <w:szCs w:val="18"/>
          <w:lang w:val="en-GB" w:bidi="fr-FR"/>
        </w:rPr>
        <w:t xml:space="preserve"> Jonathan </w:t>
      </w:r>
      <w:proofErr w:type="spellStart"/>
      <w:proofErr w:type="gramStart"/>
      <w:r w:rsidRPr="00700851">
        <w:rPr>
          <w:bCs/>
          <w:sz w:val="18"/>
          <w:szCs w:val="18"/>
          <w:lang w:val="en-GB" w:bidi="fr-FR"/>
        </w:rPr>
        <w:t>P.Hill</w:t>
      </w:r>
      <w:proofErr w:type="spellEnd"/>
      <w:proofErr w:type="gramEnd"/>
    </w:p>
    <w:p w14:paraId="6048E86B" w14:textId="77777777" w:rsidR="00950DA9" w:rsidRPr="00700851" w:rsidRDefault="00950DA9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u w:val="single"/>
          <w:lang w:val="en-GB" w:bidi="fr-FR"/>
        </w:rPr>
        <w:t>Contribution:</w:t>
      </w:r>
      <w:r w:rsidRPr="00700851">
        <w:rPr>
          <w:bCs/>
          <w:sz w:val="18"/>
          <w:szCs w:val="18"/>
          <w:lang w:val="en-GB" w:bidi="fr-FR"/>
        </w:rPr>
        <w:t xml:space="preserve"> Secured a highly competitive ¥3M JSPS Postdoctoral Fellowship to pioneer the use of DNA Field-Effect Transistors (DNA-FETs) for data storage applications. Managed the full research lifecycle, resulting in corresponding-author publications and patent filing. Invited Researcher from January to April 2025 to work on research initiatives in DNA-based 2D materials and drug delivery systems.</w:t>
      </w:r>
    </w:p>
    <w:p w14:paraId="7CCF84C3" w14:textId="68093858" w:rsidR="00950DA9" w:rsidRPr="00700851" w:rsidRDefault="00950DA9" w:rsidP="009D0537">
      <w:pPr>
        <w:jc w:val="both"/>
        <w:rPr>
          <w:b/>
          <w:sz w:val="18"/>
          <w:szCs w:val="18"/>
          <w:lang w:val="en-GB" w:bidi="fr-FR"/>
        </w:rPr>
      </w:pPr>
    </w:p>
    <w:p w14:paraId="4025178A" w14:textId="77777777" w:rsidR="00950DA9" w:rsidRPr="00700851" w:rsidRDefault="00950DA9" w:rsidP="009D0537">
      <w:pPr>
        <w:jc w:val="both"/>
        <w:rPr>
          <w:i/>
          <w:iCs/>
          <w:sz w:val="18"/>
          <w:szCs w:val="18"/>
          <w:lang w:val="en-GB"/>
        </w:rPr>
      </w:pPr>
      <w:r w:rsidRPr="00700851">
        <w:rPr>
          <w:b/>
          <w:sz w:val="18"/>
          <w:szCs w:val="18"/>
          <w:lang w:val="en-GB" w:bidi="fr-FR"/>
        </w:rPr>
        <w:t xml:space="preserve">Junior Researcher (PhD) at </w:t>
      </w:r>
      <w:proofErr w:type="spellStart"/>
      <w:r w:rsidRPr="00700851">
        <w:rPr>
          <w:b/>
          <w:sz w:val="18"/>
          <w:szCs w:val="18"/>
          <w:lang w:val="en-GB" w:bidi="fr-FR"/>
        </w:rPr>
        <w:t>CINaM</w:t>
      </w:r>
      <w:proofErr w:type="spellEnd"/>
      <w:r w:rsidRPr="00700851">
        <w:rPr>
          <w:sz w:val="18"/>
          <w:szCs w:val="18"/>
          <w:lang w:val="en-GB" w:bidi="fr-FR"/>
        </w:rPr>
        <w:t>, Marseille, France, 03/</w:t>
      </w:r>
      <w:r w:rsidRPr="00700851">
        <w:rPr>
          <w:i/>
          <w:iCs/>
          <w:sz w:val="18"/>
          <w:szCs w:val="18"/>
          <w:lang w:val="en-GB" w:bidi="fr-FR"/>
        </w:rPr>
        <w:t>2017</w:t>
      </w:r>
      <w:r w:rsidRPr="00700851">
        <w:rPr>
          <w:bCs/>
          <w:i/>
          <w:iCs/>
          <w:sz w:val="18"/>
          <w:szCs w:val="18"/>
          <w:lang w:val="en-GB" w:bidi="fr-FR"/>
        </w:rPr>
        <w:t xml:space="preserve"> – 05/</w:t>
      </w:r>
      <w:r w:rsidRPr="00700851">
        <w:rPr>
          <w:i/>
          <w:iCs/>
          <w:sz w:val="18"/>
          <w:szCs w:val="18"/>
          <w:lang w:val="en-GB" w:bidi="fr-FR"/>
        </w:rPr>
        <w:t>2020</w:t>
      </w:r>
    </w:p>
    <w:p w14:paraId="6A04D5C8" w14:textId="77777777" w:rsidR="00950DA9" w:rsidRPr="00700851" w:rsidRDefault="00950DA9" w:rsidP="009D0537">
      <w:pPr>
        <w:jc w:val="both"/>
        <w:rPr>
          <w:sz w:val="18"/>
          <w:szCs w:val="18"/>
          <w:lang w:val="en-GB" w:bidi="fr-FR"/>
        </w:rPr>
      </w:pPr>
      <w:r w:rsidRPr="00700851">
        <w:rPr>
          <w:sz w:val="18"/>
          <w:szCs w:val="18"/>
          <w:lang w:val="en-GB" w:bidi="fr-FR"/>
        </w:rPr>
        <w:t xml:space="preserve">Supervisors: </w:t>
      </w:r>
      <w:proofErr w:type="spellStart"/>
      <w:r w:rsidRPr="00700851">
        <w:rPr>
          <w:sz w:val="18"/>
          <w:szCs w:val="18"/>
          <w:lang w:val="en-GB" w:bidi="fr-FR"/>
        </w:rPr>
        <w:t>Dr.</w:t>
      </w:r>
      <w:proofErr w:type="spellEnd"/>
      <w:r w:rsidRPr="00700851">
        <w:rPr>
          <w:sz w:val="18"/>
          <w:szCs w:val="18"/>
          <w:lang w:val="en-GB" w:bidi="fr-FR"/>
        </w:rPr>
        <w:t xml:space="preserve"> Charrier and Prof. Raimundo</w:t>
      </w:r>
    </w:p>
    <w:p w14:paraId="5280F1FD" w14:textId="4631FA23" w:rsidR="00950DA9" w:rsidRPr="00700851" w:rsidRDefault="00950DA9" w:rsidP="009D0537">
      <w:pPr>
        <w:jc w:val="both"/>
        <w:rPr>
          <w:sz w:val="18"/>
          <w:szCs w:val="18"/>
          <w:lang w:val="en-GB"/>
        </w:rPr>
      </w:pPr>
      <w:r w:rsidRPr="00700851">
        <w:rPr>
          <w:sz w:val="18"/>
          <w:szCs w:val="18"/>
          <w:u w:val="single"/>
          <w:lang w:val="en-GB" w:bidi="fr-FR"/>
        </w:rPr>
        <w:t>Contribution:</w:t>
      </w:r>
      <w:r w:rsidRPr="00700851">
        <w:rPr>
          <w:sz w:val="18"/>
          <w:szCs w:val="18"/>
          <w:lang w:val="en-GB" w:bidi="fr-FR"/>
        </w:rPr>
        <w:t xml:space="preserve"> I developed </w:t>
      </w:r>
      <w:proofErr w:type="spellStart"/>
      <w:r w:rsidRPr="00700851">
        <w:rPr>
          <w:sz w:val="18"/>
          <w:szCs w:val="18"/>
          <w:lang w:val="en-GB" w:bidi="fr-FR"/>
        </w:rPr>
        <w:t>cesium</w:t>
      </w:r>
      <w:proofErr w:type="spellEnd"/>
      <w:r w:rsidRPr="00700851">
        <w:rPr>
          <w:sz w:val="18"/>
          <w:szCs w:val="18"/>
          <w:lang w:val="en-GB" w:bidi="fr-FR"/>
        </w:rPr>
        <w:t xml:space="preserve"> sensor working in seawater for radioactive pollution purpose.</w:t>
      </w:r>
      <w:r w:rsidR="005178BF" w:rsidRPr="00700851">
        <w:rPr>
          <w:sz w:val="18"/>
          <w:szCs w:val="18"/>
          <w:lang w:val="en-GB"/>
        </w:rPr>
        <w:t xml:space="preserve"> </w:t>
      </w:r>
      <w:r w:rsidRPr="00700851">
        <w:rPr>
          <w:sz w:val="18"/>
          <w:szCs w:val="18"/>
          <w:lang w:val="en-GB" w:bidi="fr-FR"/>
        </w:rPr>
        <w:t xml:space="preserve">I chemically synthesized molecules selective toward </w:t>
      </w:r>
      <w:proofErr w:type="spellStart"/>
      <w:r w:rsidRPr="00700851">
        <w:rPr>
          <w:sz w:val="18"/>
          <w:szCs w:val="18"/>
          <w:lang w:val="en-GB" w:bidi="fr-FR"/>
        </w:rPr>
        <w:t>cesium</w:t>
      </w:r>
      <w:proofErr w:type="spellEnd"/>
      <w:r w:rsidR="005178BF" w:rsidRPr="00700851">
        <w:rPr>
          <w:sz w:val="18"/>
          <w:szCs w:val="18"/>
          <w:lang w:val="en-GB" w:bidi="fr-FR"/>
        </w:rPr>
        <w:t xml:space="preserve"> used as probes</w:t>
      </w:r>
      <w:r w:rsidRPr="00700851">
        <w:rPr>
          <w:sz w:val="18"/>
          <w:szCs w:val="18"/>
          <w:lang w:val="en-GB"/>
        </w:rPr>
        <w:t>.</w:t>
      </w:r>
      <w:r w:rsidR="005178BF" w:rsidRPr="00700851">
        <w:rPr>
          <w:sz w:val="18"/>
          <w:szCs w:val="18"/>
          <w:lang w:val="en-GB"/>
        </w:rPr>
        <w:t xml:space="preserve"> </w:t>
      </w:r>
      <w:r w:rsidRPr="00700851">
        <w:rPr>
          <w:sz w:val="18"/>
          <w:szCs w:val="18"/>
          <w:lang w:val="en-GB" w:bidi="fr-FR"/>
        </w:rPr>
        <w:t>I designed organic nanoscale interface based on lipids/semi-conductive polymer</w:t>
      </w:r>
      <w:r w:rsidRPr="00700851">
        <w:rPr>
          <w:sz w:val="18"/>
          <w:szCs w:val="18"/>
          <w:lang w:val="en-GB"/>
        </w:rPr>
        <w:t>.</w:t>
      </w:r>
      <w:r w:rsidR="005178BF" w:rsidRPr="00700851">
        <w:rPr>
          <w:sz w:val="18"/>
          <w:szCs w:val="18"/>
          <w:lang w:val="en-GB"/>
        </w:rPr>
        <w:t xml:space="preserve"> </w:t>
      </w:r>
      <w:r w:rsidRPr="00700851">
        <w:rPr>
          <w:sz w:val="18"/>
          <w:szCs w:val="18"/>
          <w:lang w:val="en-GB"/>
        </w:rPr>
        <w:t xml:space="preserve">I made field-effect transistor-based sensor and </w:t>
      </w:r>
      <w:r w:rsidRPr="00700851">
        <w:rPr>
          <w:sz w:val="18"/>
          <w:szCs w:val="18"/>
          <w:lang w:val="en-GB" w:bidi="fr-FR"/>
        </w:rPr>
        <w:t>performed sensing measurements.</w:t>
      </w:r>
    </w:p>
    <w:p w14:paraId="37D06761" w14:textId="77777777" w:rsidR="00950DA9" w:rsidRPr="00700851" w:rsidRDefault="00950DA9" w:rsidP="009D0537">
      <w:pPr>
        <w:jc w:val="both"/>
        <w:rPr>
          <w:sz w:val="18"/>
          <w:szCs w:val="18"/>
          <w:lang w:val="en-GB"/>
        </w:rPr>
      </w:pPr>
    </w:p>
    <w:p w14:paraId="511AC05D" w14:textId="77777777" w:rsidR="00950DA9" w:rsidRPr="00700851" w:rsidRDefault="00950DA9" w:rsidP="009D0537">
      <w:pPr>
        <w:jc w:val="both"/>
        <w:rPr>
          <w:i/>
          <w:iCs/>
          <w:sz w:val="18"/>
          <w:szCs w:val="18"/>
          <w:lang w:val="en-GB"/>
        </w:rPr>
      </w:pPr>
      <w:r w:rsidRPr="00700851">
        <w:rPr>
          <w:b/>
          <w:sz w:val="18"/>
          <w:szCs w:val="18"/>
          <w:lang w:val="en-GB" w:bidi="fr-FR"/>
        </w:rPr>
        <w:t>Internship at ABB Corporate Research</w:t>
      </w:r>
      <w:r w:rsidRPr="00700851">
        <w:rPr>
          <w:sz w:val="18"/>
          <w:szCs w:val="18"/>
          <w:lang w:val="en-GB" w:bidi="fr-FR"/>
        </w:rPr>
        <w:t>, Baden, Switzerland, 03/</w:t>
      </w:r>
      <w:r w:rsidRPr="00700851">
        <w:rPr>
          <w:i/>
          <w:iCs/>
          <w:sz w:val="18"/>
          <w:szCs w:val="18"/>
          <w:lang w:val="en-GB" w:bidi="fr-FR"/>
        </w:rPr>
        <w:t>2016</w:t>
      </w:r>
      <w:r w:rsidRPr="00700851">
        <w:rPr>
          <w:bCs/>
          <w:i/>
          <w:iCs/>
          <w:sz w:val="18"/>
          <w:szCs w:val="18"/>
          <w:lang w:val="en-GB" w:bidi="fr-FR"/>
        </w:rPr>
        <w:t xml:space="preserve"> – 09/2016</w:t>
      </w:r>
    </w:p>
    <w:p w14:paraId="0A529E9C" w14:textId="77777777" w:rsidR="00950DA9" w:rsidRPr="00700851" w:rsidRDefault="00950DA9" w:rsidP="009D0537">
      <w:pPr>
        <w:jc w:val="both"/>
        <w:rPr>
          <w:sz w:val="18"/>
          <w:szCs w:val="18"/>
          <w:lang w:val="en-GB"/>
        </w:rPr>
      </w:pPr>
      <w:r w:rsidRPr="00700851">
        <w:rPr>
          <w:sz w:val="18"/>
          <w:szCs w:val="18"/>
          <w:lang w:val="en-GB" w:bidi="fr-FR"/>
        </w:rPr>
        <w:t xml:space="preserve">Supervisor: </w:t>
      </w:r>
      <w:proofErr w:type="spellStart"/>
      <w:r w:rsidRPr="00700851">
        <w:rPr>
          <w:sz w:val="18"/>
          <w:szCs w:val="18"/>
          <w:lang w:val="en-GB" w:bidi="fr-FR"/>
        </w:rPr>
        <w:t>Dr.</w:t>
      </w:r>
      <w:proofErr w:type="spellEnd"/>
      <w:r w:rsidRPr="00700851">
        <w:rPr>
          <w:sz w:val="18"/>
          <w:szCs w:val="18"/>
          <w:lang w:val="en-GB" w:bidi="fr-FR"/>
        </w:rPr>
        <w:t xml:space="preserve"> Di Gianni</w:t>
      </w:r>
    </w:p>
    <w:p w14:paraId="4BA18CE2" w14:textId="3D18BB44" w:rsidR="00950DA9" w:rsidRPr="00700851" w:rsidRDefault="00950DA9" w:rsidP="009D0537">
      <w:pPr>
        <w:jc w:val="both"/>
        <w:rPr>
          <w:sz w:val="18"/>
          <w:szCs w:val="18"/>
          <w:lang w:val="en-GB"/>
        </w:rPr>
      </w:pPr>
      <w:r w:rsidRPr="00700851">
        <w:rPr>
          <w:sz w:val="18"/>
          <w:szCs w:val="18"/>
          <w:u w:val="single"/>
          <w:lang w:val="en-GB" w:bidi="fr-FR"/>
        </w:rPr>
        <w:t>Contribution:</w:t>
      </w:r>
      <w:r w:rsidRPr="00700851">
        <w:rPr>
          <w:sz w:val="18"/>
          <w:szCs w:val="18"/>
          <w:lang w:val="en-GB" w:bidi="fr-FR"/>
        </w:rPr>
        <w:t xml:space="preserve"> I thermally aged materials under electrically insulating gas and characterized by GC-MS, FTIR and tensile tests.</w:t>
      </w:r>
      <w:r w:rsidR="00DC52D0" w:rsidRPr="00700851">
        <w:rPr>
          <w:sz w:val="18"/>
          <w:szCs w:val="18"/>
          <w:lang w:val="en-GB"/>
        </w:rPr>
        <w:t xml:space="preserve"> </w:t>
      </w:r>
      <w:r w:rsidRPr="00700851">
        <w:rPr>
          <w:sz w:val="18"/>
          <w:szCs w:val="18"/>
          <w:lang w:val="en-GB" w:bidi="fr-FR"/>
        </w:rPr>
        <w:t xml:space="preserve">I performed quality control and failure analysis of materials by SEM observation and XRD. </w:t>
      </w:r>
    </w:p>
    <w:p w14:paraId="0FA6A481" w14:textId="77777777" w:rsidR="00950DA9" w:rsidRPr="00700851" w:rsidRDefault="00950DA9" w:rsidP="009D0537">
      <w:pPr>
        <w:jc w:val="both"/>
        <w:rPr>
          <w:sz w:val="18"/>
          <w:szCs w:val="18"/>
          <w:lang w:val="en-GB"/>
        </w:rPr>
      </w:pPr>
    </w:p>
    <w:p w14:paraId="070199A5" w14:textId="2977FBF8" w:rsidR="00950DA9" w:rsidRPr="00700851" w:rsidRDefault="00950DA9" w:rsidP="009D0537">
      <w:pPr>
        <w:jc w:val="both"/>
        <w:rPr>
          <w:sz w:val="18"/>
          <w:szCs w:val="18"/>
          <w:lang w:val="en-GB"/>
        </w:rPr>
      </w:pPr>
      <w:r w:rsidRPr="00700851">
        <w:rPr>
          <w:b/>
          <w:sz w:val="18"/>
          <w:szCs w:val="18"/>
          <w:lang w:val="en-GB" w:bidi="fr-FR"/>
        </w:rPr>
        <w:t>Internship at Nagaoka University of Technology</w:t>
      </w:r>
      <w:r w:rsidRPr="00700851">
        <w:rPr>
          <w:sz w:val="18"/>
          <w:szCs w:val="18"/>
          <w:lang w:val="en-GB" w:bidi="fr-FR"/>
        </w:rPr>
        <w:t>, Nagaoka, Japan</w:t>
      </w:r>
      <w:r w:rsidR="0089366D" w:rsidRPr="00700851">
        <w:rPr>
          <w:sz w:val="18"/>
          <w:szCs w:val="18"/>
          <w:lang w:val="en-GB" w:bidi="fr-FR"/>
        </w:rPr>
        <w:t>,</w:t>
      </w:r>
      <w:r w:rsidRPr="00700851">
        <w:rPr>
          <w:i/>
          <w:iCs/>
          <w:sz w:val="18"/>
          <w:szCs w:val="18"/>
          <w:lang w:val="en-GB" w:bidi="fr-FR"/>
        </w:rPr>
        <w:t xml:space="preserve"> 06/2015 </w:t>
      </w:r>
      <w:r w:rsidRPr="00700851">
        <w:rPr>
          <w:bCs/>
          <w:i/>
          <w:iCs/>
          <w:sz w:val="18"/>
          <w:szCs w:val="18"/>
          <w:lang w:val="en-GB" w:bidi="fr-FR"/>
        </w:rPr>
        <w:t>– 09/2015</w:t>
      </w:r>
    </w:p>
    <w:p w14:paraId="63700BEE" w14:textId="77777777" w:rsidR="00950DA9" w:rsidRPr="00700851" w:rsidRDefault="00950DA9" w:rsidP="009D0537">
      <w:pPr>
        <w:jc w:val="both"/>
        <w:rPr>
          <w:bCs/>
          <w:sz w:val="18"/>
          <w:szCs w:val="18"/>
          <w:lang w:val="en-GB"/>
        </w:rPr>
      </w:pPr>
      <w:r w:rsidRPr="00700851">
        <w:rPr>
          <w:bCs/>
          <w:sz w:val="18"/>
          <w:szCs w:val="18"/>
          <w:lang w:val="en-GB" w:bidi="fr-FR"/>
        </w:rPr>
        <w:t xml:space="preserve">Supervisor: </w:t>
      </w:r>
      <w:proofErr w:type="spellStart"/>
      <w:r w:rsidRPr="00700851">
        <w:rPr>
          <w:bCs/>
          <w:sz w:val="18"/>
          <w:szCs w:val="18"/>
          <w:lang w:val="en-GB" w:bidi="fr-FR"/>
        </w:rPr>
        <w:t>Dr.</w:t>
      </w:r>
      <w:proofErr w:type="spellEnd"/>
      <w:r w:rsidRPr="00700851">
        <w:rPr>
          <w:bCs/>
          <w:sz w:val="18"/>
          <w:szCs w:val="18"/>
          <w:lang w:val="en-GB" w:bidi="fr-FR"/>
        </w:rPr>
        <w:t xml:space="preserve"> Maekawa</w:t>
      </w:r>
    </w:p>
    <w:p w14:paraId="5C86A41E" w14:textId="77777777" w:rsidR="00950DA9" w:rsidRPr="00700851" w:rsidRDefault="00950DA9" w:rsidP="009D0537">
      <w:pPr>
        <w:jc w:val="both"/>
        <w:rPr>
          <w:sz w:val="18"/>
          <w:szCs w:val="18"/>
          <w:lang w:val="en-GB" w:bidi="fr-FR"/>
        </w:rPr>
      </w:pPr>
      <w:r w:rsidRPr="00700851">
        <w:rPr>
          <w:sz w:val="18"/>
          <w:szCs w:val="18"/>
          <w:u w:val="single"/>
          <w:lang w:val="en-GB" w:bidi="fr-FR"/>
        </w:rPr>
        <w:t>Contribution:</w:t>
      </w:r>
      <w:r w:rsidRPr="00700851">
        <w:rPr>
          <w:sz w:val="18"/>
          <w:szCs w:val="18"/>
          <w:lang w:val="en-GB" w:bidi="fr-FR"/>
        </w:rPr>
        <w:t xml:space="preserve"> I worked on new cross coupling reaction in organic chemistry, from synthesis to purification.</w:t>
      </w:r>
    </w:p>
    <w:p w14:paraId="3452FA00" w14:textId="77777777" w:rsidR="00950DA9" w:rsidRPr="00700851" w:rsidRDefault="00950DA9" w:rsidP="009D0537">
      <w:pPr>
        <w:jc w:val="both"/>
        <w:rPr>
          <w:sz w:val="20"/>
          <w:szCs w:val="20"/>
          <w:lang w:val="en-GB" w:bidi="fr-FR"/>
        </w:rPr>
      </w:pPr>
    </w:p>
    <w:p w14:paraId="6E4DA970" w14:textId="77777777" w:rsidR="00950DA9" w:rsidRPr="00700851" w:rsidRDefault="00950DA9" w:rsidP="009D0537">
      <w:pPr>
        <w:jc w:val="both"/>
        <w:rPr>
          <w:b/>
          <w:bCs/>
          <w:sz w:val="22"/>
          <w:szCs w:val="22"/>
          <w:lang w:val="en-GB"/>
        </w:rPr>
      </w:pPr>
      <w:r w:rsidRPr="00700851">
        <w:rPr>
          <w:b/>
          <w:bCs/>
          <w:sz w:val="22"/>
          <w:szCs w:val="22"/>
          <w:lang w:val="en-GB" w:bidi="fr-FR"/>
        </w:rPr>
        <w:t>TRANSVERSAL EXPERIENCE</w:t>
      </w:r>
    </w:p>
    <w:p w14:paraId="346A2CEB" w14:textId="77777777" w:rsidR="00950DA9" w:rsidRPr="00700851" w:rsidRDefault="00950DA9" w:rsidP="009D0537">
      <w:pPr>
        <w:jc w:val="both"/>
        <w:rPr>
          <w:sz w:val="20"/>
          <w:szCs w:val="20"/>
          <w:lang w:val="en-GB" w:bidi="fr-FR"/>
        </w:rPr>
      </w:pPr>
    </w:p>
    <w:p w14:paraId="170B1D38" w14:textId="2A8DB880" w:rsidR="00AA7DE1" w:rsidRPr="00700851" w:rsidRDefault="009F34E4" w:rsidP="009D0537">
      <w:pPr>
        <w:jc w:val="both"/>
        <w:rPr>
          <w:bCs/>
          <w:i/>
          <w:i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 xml:space="preserve">Independent </w:t>
      </w:r>
      <w:r w:rsidR="008620D3" w:rsidRPr="00700851">
        <w:rPr>
          <w:b/>
          <w:sz w:val="18"/>
          <w:szCs w:val="18"/>
          <w:lang w:val="en-GB" w:bidi="fr-FR"/>
        </w:rPr>
        <w:t xml:space="preserve">AI-guided </w:t>
      </w:r>
      <w:r w:rsidR="00B10F99" w:rsidRPr="00700851">
        <w:rPr>
          <w:b/>
          <w:sz w:val="18"/>
          <w:szCs w:val="18"/>
          <w:lang w:val="en-GB" w:bidi="fr-FR"/>
        </w:rPr>
        <w:t>Full</w:t>
      </w:r>
      <w:r w:rsidR="009D0537" w:rsidRPr="00700851">
        <w:rPr>
          <w:b/>
          <w:sz w:val="18"/>
          <w:szCs w:val="18"/>
          <w:lang w:val="en-GB" w:bidi="fr-FR"/>
        </w:rPr>
        <w:t>-</w:t>
      </w:r>
      <w:r w:rsidR="00B10F99" w:rsidRPr="00700851">
        <w:rPr>
          <w:b/>
          <w:sz w:val="18"/>
          <w:szCs w:val="18"/>
          <w:lang w:val="en-GB" w:bidi="fr-FR"/>
        </w:rPr>
        <w:t xml:space="preserve">stack </w:t>
      </w:r>
      <w:r w:rsidRPr="00700851">
        <w:rPr>
          <w:b/>
          <w:sz w:val="18"/>
          <w:szCs w:val="18"/>
          <w:lang w:val="en-GB" w:bidi="fr-FR"/>
        </w:rPr>
        <w:t>A</w:t>
      </w:r>
      <w:r w:rsidR="00B10F99" w:rsidRPr="00700851">
        <w:rPr>
          <w:b/>
          <w:sz w:val="18"/>
          <w:szCs w:val="18"/>
          <w:lang w:val="en-GB" w:bidi="fr-FR"/>
        </w:rPr>
        <w:t xml:space="preserve">pplication </w:t>
      </w:r>
      <w:r w:rsidRPr="00700851">
        <w:rPr>
          <w:b/>
          <w:sz w:val="18"/>
          <w:szCs w:val="18"/>
          <w:lang w:val="en-GB" w:bidi="fr-FR"/>
        </w:rPr>
        <w:t>D</w:t>
      </w:r>
      <w:r w:rsidR="0089366D" w:rsidRPr="00700851">
        <w:rPr>
          <w:b/>
          <w:sz w:val="18"/>
          <w:szCs w:val="18"/>
          <w:lang w:val="en-GB" w:bidi="fr-FR"/>
        </w:rPr>
        <w:t>eveloper</w:t>
      </w:r>
      <w:r w:rsidR="00AA7DE1" w:rsidRPr="00700851">
        <w:rPr>
          <w:bCs/>
          <w:sz w:val="18"/>
          <w:szCs w:val="18"/>
          <w:lang w:val="en-GB" w:bidi="fr-FR"/>
        </w:rPr>
        <w:t>, Paris, France,</w:t>
      </w:r>
      <w:r w:rsidR="00AA7DE1" w:rsidRPr="00700851">
        <w:rPr>
          <w:bCs/>
          <w:i/>
          <w:iCs/>
          <w:sz w:val="18"/>
          <w:szCs w:val="18"/>
          <w:lang w:val="en-GB" w:bidi="fr-FR"/>
        </w:rPr>
        <w:t xml:space="preserve"> </w:t>
      </w:r>
      <w:r w:rsidR="00B10F99" w:rsidRPr="00700851">
        <w:rPr>
          <w:bCs/>
          <w:i/>
          <w:iCs/>
          <w:sz w:val="18"/>
          <w:szCs w:val="18"/>
          <w:lang w:val="en-GB" w:bidi="fr-FR"/>
        </w:rPr>
        <w:t>06/2025 - Present</w:t>
      </w:r>
    </w:p>
    <w:p w14:paraId="69F7768D" w14:textId="4B3C2E56" w:rsidR="00AA7DE1" w:rsidRPr="00700851" w:rsidRDefault="00AA7DE1" w:rsidP="009D0537">
      <w:pPr>
        <w:jc w:val="both"/>
        <w:rPr>
          <w:bCs/>
          <w:sz w:val="18"/>
          <w:szCs w:val="18"/>
          <w:u w:val="single"/>
          <w:lang w:val="en-GB" w:bidi="fr-FR"/>
        </w:rPr>
      </w:pPr>
      <w:r w:rsidRPr="00700851">
        <w:rPr>
          <w:bCs/>
          <w:sz w:val="18"/>
          <w:szCs w:val="18"/>
          <w:u w:val="single"/>
          <w:lang w:val="en-GB" w:bidi="fr-FR"/>
        </w:rPr>
        <w:t xml:space="preserve">Open AI Science - AI-Powered Scientific Peer Review </w:t>
      </w:r>
      <w:r w:rsidR="0089366D" w:rsidRPr="00700851">
        <w:rPr>
          <w:bCs/>
          <w:sz w:val="18"/>
          <w:szCs w:val="18"/>
          <w:u w:val="single"/>
          <w:lang w:val="en-GB" w:bidi="fr-FR"/>
        </w:rPr>
        <w:t xml:space="preserve">Platform: </w:t>
      </w:r>
      <w:r w:rsidRPr="00700851">
        <w:rPr>
          <w:bCs/>
          <w:sz w:val="18"/>
          <w:szCs w:val="18"/>
          <w:lang w:val="en-GB" w:bidi="fr-FR"/>
        </w:rPr>
        <w:t>Conceived, designed, and engineered "Open AI Science," (</w:t>
      </w:r>
      <w:hyperlink r:id="rId13" w:history="1">
        <w:r w:rsidR="009D0537" w:rsidRPr="00700851">
          <w:rPr>
            <w:rStyle w:val="Lienhypertexte"/>
            <w:bCs/>
            <w:sz w:val="18"/>
            <w:szCs w:val="18"/>
            <w:lang w:val="en-GB" w:bidi="fr-FR"/>
          </w:rPr>
          <w:t>https://www.openaiscience.com</w:t>
        </w:r>
      </w:hyperlink>
      <w:r w:rsidRPr="00700851">
        <w:rPr>
          <w:bCs/>
          <w:sz w:val="18"/>
          <w:szCs w:val="18"/>
          <w:lang w:val="en-GB" w:bidi="fr-FR"/>
        </w:rPr>
        <w:t>)</w:t>
      </w:r>
      <w:r w:rsidR="009D0537" w:rsidRPr="00700851">
        <w:rPr>
          <w:bCs/>
          <w:sz w:val="18"/>
          <w:szCs w:val="18"/>
          <w:lang w:val="en-GB" w:bidi="fr-FR"/>
        </w:rPr>
        <w:t xml:space="preserve"> </w:t>
      </w:r>
      <w:r w:rsidRPr="00700851">
        <w:rPr>
          <w:bCs/>
          <w:sz w:val="18"/>
          <w:szCs w:val="18"/>
          <w:lang w:val="en-GB" w:bidi="fr-FR"/>
        </w:rPr>
        <w:t>a full-stack web application</w:t>
      </w:r>
      <w:r w:rsidR="00B10F99" w:rsidRPr="00700851">
        <w:rPr>
          <w:bCs/>
          <w:sz w:val="18"/>
          <w:szCs w:val="18"/>
          <w:lang w:val="en-GB" w:bidi="fr-FR"/>
        </w:rPr>
        <w:t xml:space="preserve"> (Python)</w:t>
      </w:r>
      <w:r w:rsidRPr="00700851">
        <w:rPr>
          <w:bCs/>
          <w:sz w:val="18"/>
          <w:szCs w:val="18"/>
          <w:lang w:val="en-GB" w:bidi="fr-FR"/>
        </w:rPr>
        <w:t xml:space="preserve"> that uses a multi-agent AI system to automate and enhance the scientific peer-review process.</w:t>
      </w:r>
    </w:p>
    <w:p w14:paraId="66482BCC" w14:textId="516D6FE2" w:rsidR="00AA7DE1" w:rsidRPr="00700851" w:rsidRDefault="00AA7DE1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u w:val="single"/>
          <w:lang w:val="en-GB" w:bidi="fr-FR"/>
        </w:rPr>
        <w:t xml:space="preserve">Crypto Gaming App </w:t>
      </w:r>
      <w:r w:rsidR="009D0537" w:rsidRPr="00700851">
        <w:rPr>
          <w:bCs/>
          <w:sz w:val="18"/>
          <w:szCs w:val="18"/>
          <w:u w:val="single"/>
          <w:lang w:val="en-GB" w:bidi="fr-FR"/>
        </w:rPr>
        <w:t xml:space="preserve">- </w:t>
      </w:r>
      <w:proofErr w:type="spellStart"/>
      <w:r w:rsidRPr="00700851">
        <w:rPr>
          <w:bCs/>
          <w:sz w:val="18"/>
          <w:szCs w:val="18"/>
          <w:u w:val="single"/>
          <w:lang w:val="en-GB" w:bidi="fr-FR"/>
        </w:rPr>
        <w:t>RoadToMars</w:t>
      </w:r>
      <w:proofErr w:type="spellEnd"/>
      <w:r w:rsidR="0089366D" w:rsidRPr="00700851">
        <w:rPr>
          <w:bCs/>
          <w:sz w:val="18"/>
          <w:szCs w:val="18"/>
          <w:u w:val="single"/>
          <w:lang w:val="en-GB" w:bidi="fr-FR"/>
        </w:rPr>
        <w:t xml:space="preserve">: </w:t>
      </w:r>
      <w:r w:rsidRPr="00700851">
        <w:rPr>
          <w:bCs/>
          <w:sz w:val="18"/>
          <w:szCs w:val="18"/>
          <w:lang w:val="en-GB" w:bidi="fr-FR"/>
        </w:rPr>
        <w:t>Directed a generative AI (Gemini) to architect and build a full-stack, real-time Web3 application on the Solana blockchain (</w:t>
      </w:r>
      <w:hyperlink r:id="rId14" w:history="1">
        <w:r w:rsidR="009D0537" w:rsidRPr="00700851">
          <w:rPr>
            <w:rStyle w:val="Lienhypertexte"/>
            <w:bCs/>
            <w:sz w:val="18"/>
            <w:szCs w:val="18"/>
            <w:lang w:val="en-GB" w:bidi="fr-FR"/>
          </w:rPr>
          <w:t>https://www.roadtomars.app/</w:t>
        </w:r>
      </w:hyperlink>
      <w:r w:rsidRPr="00700851">
        <w:rPr>
          <w:bCs/>
          <w:sz w:val="18"/>
          <w:szCs w:val="18"/>
          <w:lang w:val="en-GB" w:bidi="fr-FR"/>
        </w:rPr>
        <w:t>).</w:t>
      </w:r>
    </w:p>
    <w:p w14:paraId="11EA6327" w14:textId="57182480" w:rsidR="009D0537" w:rsidRPr="00700851" w:rsidRDefault="009D0537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u w:val="single"/>
          <w:lang w:val="en-GB" w:bidi="fr-FR"/>
        </w:rPr>
        <w:t xml:space="preserve">YouTube Channel - </w:t>
      </w:r>
      <w:proofErr w:type="spellStart"/>
      <w:r w:rsidRPr="00700851">
        <w:rPr>
          <w:bCs/>
          <w:sz w:val="18"/>
          <w:szCs w:val="18"/>
          <w:u w:val="single"/>
          <w:lang w:val="en-GB" w:bidi="fr-FR"/>
        </w:rPr>
        <w:t>Giggle&amp;GuessTV</w:t>
      </w:r>
      <w:proofErr w:type="spellEnd"/>
      <w:r w:rsidRPr="00700851">
        <w:rPr>
          <w:bCs/>
          <w:sz w:val="18"/>
          <w:szCs w:val="18"/>
          <w:u w:val="single"/>
          <w:lang w:val="en-GB" w:bidi="fr-FR"/>
        </w:rPr>
        <w:t xml:space="preserve">: </w:t>
      </w:r>
      <w:r w:rsidRPr="00700851">
        <w:rPr>
          <w:bCs/>
          <w:sz w:val="18"/>
          <w:szCs w:val="18"/>
          <w:lang w:val="en-GB" w:bidi="fr-FR"/>
        </w:rPr>
        <w:t>Created YT channel publishing quiz games for kids.</w:t>
      </w:r>
    </w:p>
    <w:p w14:paraId="0450D3B9" w14:textId="77777777" w:rsidR="00AA7DE1" w:rsidRPr="00700851" w:rsidRDefault="00AA7DE1" w:rsidP="009D0537">
      <w:pPr>
        <w:jc w:val="both"/>
        <w:rPr>
          <w:b/>
          <w:sz w:val="18"/>
          <w:szCs w:val="18"/>
          <w:lang w:val="en-GB" w:bidi="fr-FR"/>
        </w:rPr>
      </w:pPr>
    </w:p>
    <w:p w14:paraId="6849F754" w14:textId="1AE9D132" w:rsidR="00950DA9" w:rsidRPr="00700851" w:rsidRDefault="00950DA9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 xml:space="preserve">CTO &amp; co-founder at </w:t>
      </w:r>
      <w:proofErr w:type="spellStart"/>
      <w:r w:rsidRPr="00700851">
        <w:rPr>
          <w:b/>
          <w:sz w:val="18"/>
          <w:szCs w:val="18"/>
          <w:lang w:val="en-GB" w:bidi="fr-FR"/>
        </w:rPr>
        <w:t>Gensor</w:t>
      </w:r>
      <w:proofErr w:type="spellEnd"/>
      <w:r w:rsidRPr="00700851">
        <w:rPr>
          <w:bCs/>
          <w:sz w:val="18"/>
          <w:szCs w:val="18"/>
          <w:lang w:val="en-GB" w:bidi="fr-FR"/>
        </w:rPr>
        <w:t>, Paris, France, 06/</w:t>
      </w:r>
      <w:r w:rsidRPr="00700851">
        <w:rPr>
          <w:bCs/>
          <w:i/>
          <w:iCs/>
          <w:sz w:val="18"/>
          <w:szCs w:val="18"/>
          <w:lang w:val="en-GB" w:bidi="fr-FR"/>
        </w:rPr>
        <w:t>2021– 06/2023</w:t>
      </w:r>
    </w:p>
    <w:p w14:paraId="2E6F672A" w14:textId="77777777" w:rsidR="00950DA9" w:rsidRPr="00700851" w:rsidRDefault="00950DA9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 xml:space="preserve">Co-founded a deep-tech startup to commercialize a proprietary virus testing platform based on gene field-effect transistor </w:t>
      </w:r>
      <w:proofErr w:type="spellStart"/>
      <w:proofErr w:type="gramStart"/>
      <w:r w:rsidRPr="00700851">
        <w:rPr>
          <w:bCs/>
          <w:sz w:val="18"/>
          <w:szCs w:val="18"/>
          <w:lang w:val="en-GB" w:bidi="fr-FR"/>
        </w:rPr>
        <w:t>technology.Secured</w:t>
      </w:r>
      <w:proofErr w:type="spellEnd"/>
      <w:proofErr w:type="gramEnd"/>
      <w:r w:rsidRPr="00700851">
        <w:rPr>
          <w:bCs/>
          <w:sz w:val="18"/>
          <w:szCs w:val="18"/>
          <w:lang w:val="en-GB" w:bidi="fr-FR"/>
        </w:rPr>
        <w:t xml:space="preserve"> non-equity funding and mentorship by gaining acceptance into the competitive </w:t>
      </w:r>
      <w:proofErr w:type="spellStart"/>
      <w:r w:rsidRPr="00700851">
        <w:rPr>
          <w:bCs/>
          <w:sz w:val="18"/>
          <w:szCs w:val="18"/>
          <w:lang w:val="en-GB" w:bidi="fr-FR"/>
        </w:rPr>
        <w:t>MassChallenge</w:t>
      </w:r>
      <w:proofErr w:type="spellEnd"/>
      <w:r w:rsidRPr="00700851">
        <w:rPr>
          <w:bCs/>
          <w:sz w:val="18"/>
          <w:szCs w:val="18"/>
          <w:lang w:val="en-GB" w:bidi="fr-FR"/>
        </w:rPr>
        <w:t xml:space="preserve"> global accelerator program.</w:t>
      </w:r>
    </w:p>
    <w:p w14:paraId="04B30234" w14:textId="77777777" w:rsidR="00950DA9" w:rsidRPr="00700851" w:rsidRDefault="00950DA9" w:rsidP="009D0537">
      <w:pPr>
        <w:jc w:val="both"/>
        <w:rPr>
          <w:b/>
          <w:sz w:val="18"/>
          <w:szCs w:val="18"/>
          <w:lang w:val="en-GB" w:bidi="fr-FR"/>
        </w:rPr>
      </w:pPr>
    </w:p>
    <w:p w14:paraId="62683285" w14:textId="77777777" w:rsidR="00950DA9" w:rsidRPr="00700851" w:rsidRDefault="00950DA9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Project Manager at CNRS Innovation</w:t>
      </w:r>
      <w:r w:rsidRPr="00700851">
        <w:rPr>
          <w:bCs/>
          <w:sz w:val="18"/>
          <w:szCs w:val="18"/>
          <w:lang w:val="en-GB" w:bidi="fr-FR"/>
        </w:rPr>
        <w:t>, Paris, France, 01/</w:t>
      </w:r>
      <w:r w:rsidRPr="00700851">
        <w:rPr>
          <w:bCs/>
          <w:i/>
          <w:iCs/>
          <w:sz w:val="18"/>
          <w:szCs w:val="18"/>
          <w:lang w:val="en-GB" w:bidi="fr-FR"/>
        </w:rPr>
        <w:t>2021– 01/2022</w:t>
      </w:r>
    </w:p>
    <w:p w14:paraId="526709E8" w14:textId="77777777" w:rsidR="00950DA9" w:rsidRPr="00700851" w:rsidRDefault="00950DA9" w:rsidP="009D0537">
      <w:pPr>
        <w:jc w:val="both"/>
        <w:rPr>
          <w:bCs/>
          <w:i/>
          <w:i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 xml:space="preserve">Manager: Miranda </w:t>
      </w:r>
      <w:proofErr w:type="spellStart"/>
      <w:r w:rsidRPr="00700851">
        <w:rPr>
          <w:bCs/>
          <w:sz w:val="18"/>
          <w:szCs w:val="18"/>
          <w:lang w:val="en-GB" w:bidi="fr-FR"/>
        </w:rPr>
        <w:t>Delmotte</w:t>
      </w:r>
      <w:proofErr w:type="spellEnd"/>
    </w:p>
    <w:p w14:paraId="55F3F135" w14:textId="47B5EE95" w:rsidR="00950DA9" w:rsidRPr="00700851" w:rsidRDefault="00950DA9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sz w:val="18"/>
          <w:szCs w:val="18"/>
          <w:u w:val="single"/>
          <w:lang w:val="en-GB" w:bidi="fr-FR"/>
        </w:rPr>
        <w:t xml:space="preserve">Contribution: </w:t>
      </w:r>
      <w:r w:rsidRPr="00700851">
        <w:rPr>
          <w:bCs/>
          <w:sz w:val="18"/>
          <w:szCs w:val="18"/>
          <w:lang w:val="en-GB" w:bidi="fr-FR"/>
        </w:rPr>
        <w:t xml:space="preserve">Performed due diligence on early-stage (TRL 1-2) research projects to assess commercial viability and guide funding strategy. Developed technology </w:t>
      </w:r>
      <w:proofErr w:type="spellStart"/>
      <w:r w:rsidRPr="00700851">
        <w:rPr>
          <w:bCs/>
          <w:sz w:val="18"/>
          <w:szCs w:val="18"/>
          <w:lang w:val="en-GB" w:bidi="fr-FR"/>
        </w:rPr>
        <w:t>valorization</w:t>
      </w:r>
      <w:proofErr w:type="spellEnd"/>
      <w:r w:rsidRPr="00700851">
        <w:rPr>
          <w:bCs/>
          <w:sz w:val="18"/>
          <w:szCs w:val="18"/>
          <w:lang w:val="en-GB" w:bidi="fr-FR"/>
        </w:rPr>
        <w:t xml:space="preserve"> roadmaps by conducting market analysis, end-user needs assessment, and intellectual property (IP) analysis.</w:t>
      </w:r>
    </w:p>
    <w:p w14:paraId="0A7955A0" w14:textId="77777777" w:rsidR="00950DA9" w:rsidRPr="00700851" w:rsidRDefault="00950DA9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>I supported researchers in writing their European funding applications (EIC Transition, ERC POC) and defined a roadmap of appreciation of their projects.</w:t>
      </w:r>
    </w:p>
    <w:p w14:paraId="3F6569E9" w14:textId="77777777" w:rsidR="0006050E" w:rsidRPr="00700851" w:rsidRDefault="0006050E" w:rsidP="009D0537">
      <w:pPr>
        <w:jc w:val="both"/>
        <w:rPr>
          <w:bCs/>
          <w:sz w:val="18"/>
          <w:szCs w:val="18"/>
          <w:lang w:val="en-GB" w:bidi="fr-FR"/>
        </w:rPr>
      </w:pPr>
    </w:p>
    <w:p w14:paraId="16AAEB43" w14:textId="77777777" w:rsidR="0006050E" w:rsidRPr="00700851" w:rsidRDefault="0006050E" w:rsidP="0006050E">
      <w:pPr>
        <w:jc w:val="both"/>
        <w:rPr>
          <w:b/>
          <w:bCs/>
          <w:sz w:val="22"/>
          <w:szCs w:val="22"/>
          <w:lang w:val="en-GB" w:bidi="fr-FR"/>
        </w:rPr>
      </w:pPr>
      <w:r w:rsidRPr="00700851">
        <w:rPr>
          <w:b/>
          <w:bCs/>
          <w:sz w:val="22"/>
          <w:szCs w:val="22"/>
          <w:lang w:val="en-GB" w:bidi="fr-FR"/>
        </w:rPr>
        <w:t>RESEARCH PROJECTS</w:t>
      </w:r>
    </w:p>
    <w:p w14:paraId="361034B8" w14:textId="77777777" w:rsidR="0006050E" w:rsidRPr="00700851" w:rsidRDefault="0006050E" w:rsidP="0006050E">
      <w:pPr>
        <w:jc w:val="both"/>
        <w:rPr>
          <w:sz w:val="20"/>
          <w:szCs w:val="20"/>
          <w:lang w:val="en-GB" w:bidi="fr-FR"/>
        </w:rPr>
      </w:pPr>
    </w:p>
    <w:p w14:paraId="26C34658" w14:textId="77777777" w:rsidR="0006050E" w:rsidRPr="00700851" w:rsidRDefault="0006050E" w:rsidP="0006050E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DNA-FET for High-Speed Data Retrieval</w:t>
      </w:r>
      <w:r w:rsidRPr="00700851">
        <w:rPr>
          <w:bCs/>
          <w:sz w:val="18"/>
          <w:szCs w:val="18"/>
          <w:lang w:val="en-GB" w:bidi="fr-FR"/>
        </w:rPr>
        <w:t xml:space="preserve"> | Lead Researcher &amp; Inventor</w:t>
      </w:r>
      <w:r w:rsidRPr="00700851">
        <w:rPr>
          <w:bCs/>
          <w:sz w:val="18"/>
          <w:szCs w:val="18"/>
          <w:lang w:val="en-GB" w:bidi="fr-FR"/>
        </w:rPr>
        <w:tab/>
      </w:r>
    </w:p>
    <w:p w14:paraId="2C6E6D18" w14:textId="05CE443C" w:rsidR="0006050E" w:rsidRPr="00700851" w:rsidRDefault="0006050E" w:rsidP="0006050E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 xml:space="preserve">Developed and fabricated a proof-of-concept DNA Field-Effect Transistor (FET), demonstrating a novel, non-destructive electronic method for data location in DNA data storage. Validated the sensor's high performance, leading to a </w:t>
      </w:r>
      <w:r w:rsidR="005178BF" w:rsidRPr="00700851">
        <w:rPr>
          <w:bCs/>
          <w:sz w:val="18"/>
          <w:szCs w:val="18"/>
          <w:lang w:val="en-GB" w:bidi="fr-FR"/>
        </w:rPr>
        <w:t>principal</w:t>
      </w:r>
      <w:r w:rsidRPr="00700851">
        <w:rPr>
          <w:bCs/>
          <w:sz w:val="18"/>
          <w:szCs w:val="18"/>
          <w:lang w:val="en-GB" w:bidi="fr-FR"/>
        </w:rPr>
        <w:t xml:space="preserve"> author</w:t>
      </w:r>
      <w:r w:rsidR="005178BF" w:rsidRPr="00700851">
        <w:rPr>
          <w:bCs/>
          <w:sz w:val="18"/>
          <w:szCs w:val="18"/>
          <w:lang w:val="en-GB" w:bidi="fr-FR"/>
        </w:rPr>
        <w:t>ed</w:t>
      </w:r>
      <w:r w:rsidRPr="00700851">
        <w:rPr>
          <w:bCs/>
          <w:sz w:val="18"/>
          <w:szCs w:val="18"/>
          <w:lang w:val="en-GB" w:bidi="fr-FR"/>
        </w:rPr>
        <w:t xml:space="preserve"> publication in Advanced Sensor Research and a Japanese patent application on the core technology. This foundational work established the basis for a next-generation platform envisioned to integrate multi-sensor arrays with an AI-powered indexing engine for large-scale, random-access data retrieval.</w:t>
      </w:r>
    </w:p>
    <w:p w14:paraId="235C045E" w14:textId="77777777" w:rsidR="0006050E" w:rsidRPr="00700851" w:rsidRDefault="0006050E" w:rsidP="0006050E">
      <w:pPr>
        <w:jc w:val="both"/>
        <w:rPr>
          <w:bCs/>
          <w:sz w:val="18"/>
          <w:szCs w:val="18"/>
          <w:lang w:val="en-GB" w:bidi="fr-FR"/>
        </w:rPr>
      </w:pPr>
    </w:p>
    <w:p w14:paraId="1C204B0A" w14:textId="77777777" w:rsidR="0006050E" w:rsidRPr="00700851" w:rsidRDefault="0006050E" w:rsidP="0006050E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 xml:space="preserve">DNA-pods: Biomimetic Nanocarriers for Drug Delivery </w:t>
      </w:r>
      <w:r w:rsidRPr="00700851">
        <w:rPr>
          <w:bCs/>
          <w:sz w:val="18"/>
          <w:szCs w:val="18"/>
          <w:lang w:val="en-GB" w:bidi="fr-FR"/>
        </w:rPr>
        <w:t>| Lead Researcher &amp; Inventor</w:t>
      </w:r>
      <w:r w:rsidRPr="00700851">
        <w:rPr>
          <w:bCs/>
          <w:sz w:val="18"/>
          <w:szCs w:val="18"/>
          <w:lang w:val="en-GB" w:bidi="fr-FR"/>
        </w:rPr>
        <w:tab/>
      </w:r>
    </w:p>
    <w:p w14:paraId="0D79D9F3" w14:textId="3D1E2356" w:rsidR="0006050E" w:rsidRPr="00700851" w:rsidRDefault="0006050E" w:rsidP="009D0537">
      <w:pPr>
        <w:jc w:val="both"/>
        <w:rPr>
          <w:bCs/>
          <w:sz w:val="18"/>
          <w:szCs w:val="18"/>
          <w:lang w:val="en-GB" w:bidi="fr-FR"/>
        </w:rPr>
      </w:pPr>
      <w:r w:rsidRPr="00700851">
        <w:rPr>
          <w:bCs/>
          <w:sz w:val="18"/>
          <w:szCs w:val="18"/>
          <w:lang w:val="en-GB" w:bidi="fr-FR"/>
        </w:rPr>
        <w:t xml:space="preserve">Designed and synthesized "DNA-pods," a novel class of self-assembled DNA condensates, as a cost-effective platform for therapeutic delivery. Engineered a unique, thermally-triggered exfoliation mechanism inspired by viral uncoating to enable stimulus-responsive payload release. Validated the platform by demonstrating efficient encapsulation of doxorubicin and its preferential localization within the nucleus of fixed cancer cells leading to a </w:t>
      </w:r>
      <w:r w:rsidR="005178BF" w:rsidRPr="00700851">
        <w:rPr>
          <w:bCs/>
          <w:sz w:val="18"/>
          <w:szCs w:val="18"/>
          <w:lang w:val="en-GB" w:bidi="fr-FR"/>
        </w:rPr>
        <w:t xml:space="preserve">principal </w:t>
      </w:r>
      <w:r w:rsidRPr="00700851">
        <w:rPr>
          <w:bCs/>
          <w:sz w:val="18"/>
          <w:szCs w:val="18"/>
          <w:lang w:val="en-GB" w:bidi="fr-FR"/>
        </w:rPr>
        <w:t>author</w:t>
      </w:r>
      <w:r w:rsidR="005178BF" w:rsidRPr="00700851">
        <w:rPr>
          <w:bCs/>
          <w:sz w:val="18"/>
          <w:szCs w:val="18"/>
          <w:lang w:val="en-GB" w:bidi="fr-FR"/>
        </w:rPr>
        <w:t>ed</w:t>
      </w:r>
      <w:r w:rsidRPr="00700851">
        <w:rPr>
          <w:bCs/>
          <w:sz w:val="18"/>
          <w:szCs w:val="18"/>
          <w:lang w:val="en-GB" w:bidi="fr-FR"/>
        </w:rPr>
        <w:t xml:space="preserve"> publication in ACS Chemistry of Materials.</w:t>
      </w:r>
    </w:p>
    <w:p w14:paraId="6BD686A8" w14:textId="77777777" w:rsidR="00950DA9" w:rsidRPr="00700851" w:rsidRDefault="00950DA9" w:rsidP="009D0537">
      <w:pPr>
        <w:jc w:val="both"/>
        <w:rPr>
          <w:sz w:val="20"/>
          <w:szCs w:val="20"/>
          <w:lang w:val="en-GB"/>
        </w:rPr>
      </w:pPr>
    </w:p>
    <w:p w14:paraId="1FF8C954" w14:textId="77777777" w:rsidR="00950DA9" w:rsidRPr="00700851" w:rsidRDefault="00950DA9" w:rsidP="009D0537">
      <w:pPr>
        <w:jc w:val="both"/>
        <w:rPr>
          <w:b/>
          <w:bCs/>
          <w:sz w:val="22"/>
          <w:szCs w:val="22"/>
          <w:lang w:val="en-GB"/>
        </w:rPr>
      </w:pPr>
      <w:r w:rsidRPr="00700851">
        <w:rPr>
          <w:b/>
          <w:bCs/>
          <w:sz w:val="22"/>
          <w:szCs w:val="22"/>
          <w:lang w:val="en-GB" w:bidi="fr-FR"/>
        </w:rPr>
        <w:t>EDUCATION</w:t>
      </w:r>
    </w:p>
    <w:p w14:paraId="26505D61" w14:textId="77777777" w:rsidR="00950DA9" w:rsidRPr="00700851" w:rsidRDefault="00950DA9" w:rsidP="009D0537">
      <w:pPr>
        <w:jc w:val="both"/>
        <w:rPr>
          <w:sz w:val="20"/>
          <w:szCs w:val="20"/>
          <w:lang w:val="en-GB"/>
        </w:rPr>
      </w:pPr>
    </w:p>
    <w:p w14:paraId="741B1F1D" w14:textId="77777777" w:rsidR="00950DA9" w:rsidRPr="00700851" w:rsidRDefault="00950DA9" w:rsidP="009D0537">
      <w:pPr>
        <w:jc w:val="both"/>
        <w:rPr>
          <w:i/>
          <w:i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 xml:space="preserve">PhD </w:t>
      </w:r>
      <w:r w:rsidRPr="00700851">
        <w:rPr>
          <w:sz w:val="18"/>
          <w:szCs w:val="18"/>
          <w:lang w:val="en-GB" w:bidi="fr-FR"/>
        </w:rPr>
        <w:t xml:space="preserve">Université Aix-Marseille, Nanoscience and condensed materials, </w:t>
      </w:r>
      <w:r w:rsidRPr="00700851">
        <w:rPr>
          <w:i/>
          <w:iCs/>
          <w:sz w:val="18"/>
          <w:szCs w:val="18"/>
          <w:lang w:val="en-GB" w:bidi="fr-FR"/>
        </w:rPr>
        <w:t xml:space="preserve">05/2020 </w:t>
      </w:r>
    </w:p>
    <w:p w14:paraId="4F85834F" w14:textId="77777777" w:rsidR="00950DA9" w:rsidRPr="00700851" w:rsidRDefault="00950DA9" w:rsidP="009D0537">
      <w:pPr>
        <w:jc w:val="both"/>
        <w:rPr>
          <w:sz w:val="18"/>
          <w:szCs w:val="18"/>
          <w:lang w:val="en-GB" w:bidi="fr-FR"/>
        </w:rPr>
      </w:pPr>
      <w:r w:rsidRPr="00700851">
        <w:rPr>
          <w:sz w:val="18"/>
          <w:szCs w:val="18"/>
          <w:lang w:val="en-GB" w:bidi="fr-FR"/>
        </w:rPr>
        <w:t xml:space="preserve">Title of the thesis: « Development of Organic Field-Effect Transistor for the detection of </w:t>
      </w:r>
      <w:proofErr w:type="spellStart"/>
      <w:r w:rsidRPr="00700851">
        <w:rPr>
          <w:sz w:val="18"/>
          <w:szCs w:val="18"/>
          <w:lang w:val="en-GB" w:bidi="fr-FR"/>
        </w:rPr>
        <w:t>cesium</w:t>
      </w:r>
      <w:proofErr w:type="spellEnd"/>
      <w:r w:rsidRPr="00700851">
        <w:rPr>
          <w:sz w:val="18"/>
          <w:szCs w:val="18"/>
          <w:lang w:val="en-GB" w:bidi="fr-FR"/>
        </w:rPr>
        <w:t xml:space="preserve"> in seawater »</w:t>
      </w:r>
    </w:p>
    <w:p w14:paraId="5F1164C8" w14:textId="142C3C47" w:rsidR="00950DA9" w:rsidRPr="00700851" w:rsidRDefault="00950DA9" w:rsidP="009D0537">
      <w:pPr>
        <w:jc w:val="both"/>
        <w:rPr>
          <w:i/>
          <w:i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 xml:space="preserve">MSc </w:t>
      </w:r>
      <w:r w:rsidRPr="00700851">
        <w:rPr>
          <w:sz w:val="18"/>
          <w:szCs w:val="18"/>
          <w:lang w:val="en-GB" w:bidi="fr-FR"/>
        </w:rPr>
        <w:t xml:space="preserve">Université Paris-Est </w:t>
      </w:r>
      <w:proofErr w:type="spellStart"/>
      <w:r w:rsidRPr="00700851">
        <w:rPr>
          <w:sz w:val="18"/>
          <w:szCs w:val="18"/>
          <w:lang w:val="en-GB" w:bidi="fr-FR"/>
        </w:rPr>
        <w:t>Créteil</w:t>
      </w:r>
      <w:proofErr w:type="spellEnd"/>
      <w:r w:rsidRPr="00700851">
        <w:rPr>
          <w:sz w:val="18"/>
          <w:szCs w:val="18"/>
          <w:lang w:val="en-GB" w:bidi="fr-FR"/>
        </w:rPr>
        <w:t>, Polymer science (</w:t>
      </w:r>
      <w:r w:rsidRPr="00700851">
        <w:rPr>
          <w:i/>
          <w:iCs/>
          <w:sz w:val="18"/>
          <w:szCs w:val="18"/>
          <w:lang w:val="en-GB" w:bidi="fr-FR"/>
        </w:rPr>
        <w:t>magna cum laude</w:t>
      </w:r>
      <w:r w:rsidRPr="00700851">
        <w:rPr>
          <w:sz w:val="18"/>
          <w:szCs w:val="18"/>
          <w:lang w:val="en-GB" w:bidi="fr-FR"/>
        </w:rPr>
        <w:t>),</w:t>
      </w:r>
      <w:r w:rsidR="00E73F57" w:rsidRPr="00700851">
        <w:rPr>
          <w:sz w:val="18"/>
          <w:szCs w:val="18"/>
          <w:lang w:val="en-GB" w:bidi="fr-FR"/>
        </w:rPr>
        <w:t xml:space="preserve"> </w:t>
      </w:r>
      <w:r w:rsidRPr="00700851">
        <w:rPr>
          <w:sz w:val="18"/>
          <w:szCs w:val="18"/>
          <w:lang w:val="en-GB" w:bidi="fr-FR"/>
        </w:rPr>
        <w:t>09/</w:t>
      </w:r>
      <w:r w:rsidRPr="00700851">
        <w:rPr>
          <w:i/>
          <w:iCs/>
          <w:sz w:val="18"/>
          <w:szCs w:val="18"/>
          <w:lang w:val="en-GB" w:bidi="fr-FR"/>
        </w:rPr>
        <w:t>2016</w:t>
      </w:r>
    </w:p>
    <w:p w14:paraId="6EAB8CE8" w14:textId="77777777" w:rsidR="00950DA9" w:rsidRPr="00700851" w:rsidRDefault="00950DA9" w:rsidP="009D0537">
      <w:pPr>
        <w:jc w:val="both"/>
        <w:rPr>
          <w:i/>
          <w:iCs/>
          <w:sz w:val="18"/>
          <w:szCs w:val="18"/>
          <w:lang w:val="en-GB"/>
        </w:rPr>
      </w:pPr>
      <w:r w:rsidRPr="00700851">
        <w:rPr>
          <w:b/>
          <w:sz w:val="18"/>
          <w:szCs w:val="18"/>
          <w:lang w:val="en-GB" w:bidi="fr-FR"/>
        </w:rPr>
        <w:t xml:space="preserve">BSc </w:t>
      </w:r>
      <w:r w:rsidRPr="00700851">
        <w:rPr>
          <w:sz w:val="18"/>
          <w:szCs w:val="18"/>
          <w:lang w:val="en-GB" w:bidi="fr-FR"/>
        </w:rPr>
        <w:t xml:space="preserve">Université Paris-Est </w:t>
      </w:r>
      <w:proofErr w:type="spellStart"/>
      <w:r w:rsidRPr="00700851">
        <w:rPr>
          <w:sz w:val="18"/>
          <w:szCs w:val="18"/>
          <w:lang w:val="en-GB" w:bidi="fr-FR"/>
        </w:rPr>
        <w:t>Créteil</w:t>
      </w:r>
      <w:proofErr w:type="spellEnd"/>
      <w:r w:rsidRPr="00700851">
        <w:rPr>
          <w:sz w:val="18"/>
          <w:szCs w:val="18"/>
          <w:lang w:val="en-GB" w:bidi="fr-FR"/>
        </w:rPr>
        <w:t xml:space="preserve">, Biology &amp; Chemistry </w:t>
      </w:r>
      <w:r w:rsidRPr="00700851">
        <w:rPr>
          <w:i/>
          <w:iCs/>
          <w:sz w:val="18"/>
          <w:szCs w:val="18"/>
          <w:lang w:val="en-GB" w:bidi="fr-FR"/>
        </w:rPr>
        <w:t>(magna cum laude)</w:t>
      </w:r>
      <w:r w:rsidRPr="00700851">
        <w:rPr>
          <w:sz w:val="18"/>
          <w:szCs w:val="18"/>
          <w:lang w:val="en-GB" w:bidi="fr-FR"/>
        </w:rPr>
        <w:t>, 09/</w:t>
      </w:r>
      <w:r w:rsidRPr="00700851">
        <w:rPr>
          <w:i/>
          <w:iCs/>
          <w:sz w:val="18"/>
          <w:szCs w:val="18"/>
          <w:lang w:val="en-GB" w:bidi="fr-FR"/>
        </w:rPr>
        <w:t>2014</w:t>
      </w:r>
    </w:p>
    <w:p w14:paraId="464992D9" w14:textId="77777777" w:rsidR="00950DA9" w:rsidRPr="00700851" w:rsidRDefault="00950DA9" w:rsidP="009D0537">
      <w:pPr>
        <w:jc w:val="both"/>
        <w:rPr>
          <w:sz w:val="18"/>
          <w:szCs w:val="18"/>
          <w:lang w:val="en-GB"/>
        </w:rPr>
      </w:pPr>
      <w:r w:rsidRPr="00700851">
        <w:rPr>
          <w:sz w:val="18"/>
          <w:szCs w:val="18"/>
          <w:lang w:val="en-GB"/>
        </w:rPr>
        <w:t>3</w:t>
      </w:r>
      <w:r w:rsidRPr="00700851">
        <w:rPr>
          <w:sz w:val="18"/>
          <w:szCs w:val="18"/>
          <w:vertAlign w:val="superscript"/>
          <w:lang w:val="en-GB"/>
        </w:rPr>
        <w:t>rd</w:t>
      </w:r>
      <w:r w:rsidRPr="00700851">
        <w:rPr>
          <w:sz w:val="18"/>
          <w:szCs w:val="18"/>
          <w:lang w:val="en-GB"/>
        </w:rPr>
        <w:t xml:space="preserve"> year at Universidad de Murcia in Spain (Erasmus exchange program)</w:t>
      </w:r>
    </w:p>
    <w:p w14:paraId="0F935E56" w14:textId="77777777" w:rsidR="00950DA9" w:rsidRPr="00700851" w:rsidRDefault="00950DA9" w:rsidP="009D0537">
      <w:pPr>
        <w:jc w:val="both"/>
        <w:rPr>
          <w:sz w:val="18"/>
          <w:szCs w:val="22"/>
          <w:lang w:val="en-GB"/>
        </w:rPr>
      </w:pPr>
    </w:p>
    <w:p w14:paraId="2396B201" w14:textId="77777777" w:rsidR="00950DA9" w:rsidRPr="00700851" w:rsidRDefault="00950DA9" w:rsidP="009D0537">
      <w:pPr>
        <w:jc w:val="both"/>
        <w:rPr>
          <w:b/>
          <w:bCs/>
          <w:sz w:val="22"/>
          <w:szCs w:val="22"/>
          <w:lang w:val="en-GB"/>
        </w:rPr>
      </w:pPr>
      <w:r w:rsidRPr="00700851">
        <w:rPr>
          <w:b/>
          <w:bCs/>
          <w:sz w:val="22"/>
          <w:szCs w:val="22"/>
          <w:lang w:val="en-GB" w:bidi="fr-FR"/>
        </w:rPr>
        <w:t>HIGHLIGHTED PUBLICATIONS &amp; PATENTS</w:t>
      </w:r>
    </w:p>
    <w:p w14:paraId="6737A302" w14:textId="77777777" w:rsidR="00950DA9" w:rsidRPr="00700851" w:rsidRDefault="00950DA9" w:rsidP="009D0537">
      <w:pPr>
        <w:jc w:val="both"/>
        <w:rPr>
          <w:sz w:val="20"/>
          <w:szCs w:val="20"/>
          <w:lang w:bidi="fr-FR"/>
        </w:rPr>
      </w:pPr>
    </w:p>
    <w:p w14:paraId="07F2301D" w14:textId="1C54AC54" w:rsidR="009D6B85" w:rsidRPr="00700851" w:rsidRDefault="009D6B85" w:rsidP="009D0537">
      <w:pPr>
        <w:jc w:val="both"/>
        <w:rPr>
          <w:b/>
          <w:bCs/>
          <w:sz w:val="18"/>
          <w:szCs w:val="18"/>
          <w:lang w:val="en-US" w:bidi="fr-FR"/>
        </w:rPr>
      </w:pPr>
      <w:r w:rsidRPr="00700851">
        <w:rPr>
          <w:b/>
          <w:bCs/>
          <w:sz w:val="18"/>
          <w:szCs w:val="18"/>
          <w:lang w:val="en-US" w:bidi="fr-FR"/>
        </w:rPr>
        <w:t>Kilinc, V*</w:t>
      </w:r>
      <w:r w:rsidRPr="00700851">
        <w:rPr>
          <w:sz w:val="18"/>
          <w:szCs w:val="18"/>
          <w:lang w:val="en-US" w:bidi="fr-FR"/>
        </w:rPr>
        <w:t xml:space="preserve">. et al., </w:t>
      </w:r>
      <w:r w:rsidRPr="00700851">
        <w:rPr>
          <w:i/>
          <w:iCs/>
          <w:sz w:val="18"/>
          <w:szCs w:val="18"/>
          <w:lang w:val="en-US" w:bidi="fr-FR"/>
        </w:rPr>
        <w:t>ACS Chemistry of Materials,</w:t>
      </w:r>
      <w:r w:rsidRPr="00700851">
        <w:rPr>
          <w:sz w:val="18"/>
          <w:szCs w:val="18"/>
          <w:lang w:val="en-US" w:bidi="fr-FR"/>
        </w:rPr>
        <w:t xml:space="preserve"> </w:t>
      </w:r>
      <w:r w:rsidRPr="00700851">
        <w:rPr>
          <w:b/>
          <w:bCs/>
          <w:i/>
          <w:iCs/>
          <w:sz w:val="18"/>
          <w:szCs w:val="18"/>
          <w:lang w:val="en-US" w:bidi="fr-FR"/>
        </w:rPr>
        <w:t>2026</w:t>
      </w:r>
      <w:r w:rsidR="008E58E1" w:rsidRPr="00700851">
        <w:rPr>
          <w:sz w:val="18"/>
          <w:szCs w:val="18"/>
          <w:lang w:val="en-US" w:bidi="fr-FR"/>
        </w:rPr>
        <w:t xml:space="preserve">, </w:t>
      </w:r>
      <w:hyperlink r:id="rId15" w:history="1">
        <w:r w:rsidR="008E58E1" w:rsidRPr="00700851">
          <w:rPr>
            <w:rStyle w:val="Lienhypertexte"/>
            <w:i/>
            <w:iCs/>
            <w:sz w:val="18"/>
            <w:szCs w:val="18"/>
            <w:lang w:val="en-US" w:bidi="fr-FR"/>
          </w:rPr>
          <w:t>10.1021/acs.chemmater.5c03128</w:t>
        </w:r>
        <w:r w:rsidRPr="00700851">
          <w:rPr>
            <w:rStyle w:val="Lienhypertexte"/>
            <w:i/>
            <w:iCs/>
            <w:sz w:val="18"/>
            <w:szCs w:val="18"/>
            <w:lang w:val="en-US" w:bidi="fr-FR"/>
          </w:rPr>
          <w:t xml:space="preserve"> </w:t>
        </w:r>
      </w:hyperlink>
    </w:p>
    <w:p w14:paraId="5C756AFA" w14:textId="7809AE71" w:rsidR="00950DA9" w:rsidRPr="00700851" w:rsidRDefault="00950DA9" w:rsidP="009D0537">
      <w:pPr>
        <w:jc w:val="both"/>
        <w:rPr>
          <w:b/>
          <w:bCs/>
          <w:i/>
          <w:iCs/>
          <w:sz w:val="18"/>
          <w:szCs w:val="18"/>
          <w:lang w:val="en-US" w:bidi="fr-FR"/>
        </w:rPr>
      </w:pPr>
      <w:r w:rsidRPr="00700851">
        <w:rPr>
          <w:b/>
          <w:bCs/>
          <w:sz w:val="18"/>
          <w:szCs w:val="18"/>
          <w:lang w:val="en-US" w:bidi="fr-FR"/>
        </w:rPr>
        <w:t>Kilinc, V*</w:t>
      </w:r>
      <w:r w:rsidRPr="00700851">
        <w:rPr>
          <w:sz w:val="18"/>
          <w:szCs w:val="18"/>
          <w:lang w:val="en-US" w:bidi="fr-FR"/>
        </w:rPr>
        <w:t xml:space="preserve">. et al. </w:t>
      </w:r>
      <w:proofErr w:type="spellStart"/>
      <w:r w:rsidRPr="00700851">
        <w:rPr>
          <w:i/>
          <w:iCs/>
          <w:sz w:val="18"/>
          <w:szCs w:val="18"/>
          <w:lang w:val="en-US" w:bidi="fr-FR"/>
        </w:rPr>
        <w:t>ChemRxiv</w:t>
      </w:r>
      <w:proofErr w:type="spellEnd"/>
      <w:r w:rsidRPr="00700851">
        <w:rPr>
          <w:i/>
          <w:iCs/>
          <w:sz w:val="18"/>
          <w:szCs w:val="18"/>
          <w:lang w:val="en-US" w:bidi="fr-FR"/>
        </w:rPr>
        <w:t xml:space="preserve">, </w:t>
      </w:r>
      <w:r w:rsidRPr="00700851">
        <w:rPr>
          <w:b/>
          <w:bCs/>
          <w:i/>
          <w:iCs/>
          <w:sz w:val="18"/>
          <w:szCs w:val="18"/>
          <w:lang w:val="en-US" w:bidi="fr-FR"/>
        </w:rPr>
        <w:t>2025</w:t>
      </w:r>
      <w:r w:rsidR="009D6B85" w:rsidRPr="00700851">
        <w:rPr>
          <w:i/>
          <w:iCs/>
          <w:sz w:val="18"/>
          <w:szCs w:val="18"/>
          <w:lang w:val="en-US" w:bidi="fr-FR"/>
        </w:rPr>
        <w:t>,</w:t>
      </w:r>
      <w:r w:rsidRPr="00700851">
        <w:rPr>
          <w:b/>
          <w:bCs/>
          <w:i/>
          <w:iCs/>
          <w:sz w:val="18"/>
          <w:szCs w:val="18"/>
          <w:lang w:val="en-US" w:bidi="fr-FR"/>
        </w:rPr>
        <w:t xml:space="preserve"> </w:t>
      </w:r>
      <w:hyperlink r:id="rId16" w:history="1">
        <w:r w:rsidRPr="00700851">
          <w:rPr>
            <w:rStyle w:val="Lienhypertexte"/>
            <w:i/>
            <w:iCs/>
            <w:sz w:val="18"/>
            <w:szCs w:val="18"/>
            <w:lang w:val="en-US" w:bidi="fr-FR"/>
          </w:rPr>
          <w:t>10.26434/chemrxiv-2025-9q3xk</w:t>
        </w:r>
      </w:hyperlink>
    </w:p>
    <w:p w14:paraId="1F95DE33" w14:textId="77777777" w:rsidR="00950DA9" w:rsidRPr="00700851" w:rsidRDefault="00950DA9" w:rsidP="009D0537">
      <w:pPr>
        <w:jc w:val="both"/>
        <w:rPr>
          <w:sz w:val="18"/>
          <w:szCs w:val="18"/>
          <w:lang w:val="en-US" w:bidi="fr-FR"/>
        </w:rPr>
      </w:pPr>
      <w:r w:rsidRPr="00700851">
        <w:rPr>
          <w:b/>
          <w:bCs/>
          <w:sz w:val="18"/>
          <w:szCs w:val="18"/>
          <w:lang w:val="en-US" w:bidi="fr-FR"/>
        </w:rPr>
        <w:t>Kilinc, V*</w:t>
      </w:r>
      <w:r w:rsidRPr="00700851">
        <w:rPr>
          <w:sz w:val="18"/>
          <w:szCs w:val="18"/>
          <w:lang w:val="en-US" w:bidi="fr-FR"/>
        </w:rPr>
        <w:t xml:space="preserve">. et al. </w:t>
      </w:r>
      <w:r w:rsidRPr="00700851">
        <w:rPr>
          <w:i/>
          <w:iCs/>
          <w:sz w:val="18"/>
          <w:szCs w:val="18"/>
          <w:lang w:val="en-US" w:bidi="fr-FR"/>
        </w:rPr>
        <w:t xml:space="preserve">Adv. Sensor Research, </w:t>
      </w:r>
      <w:r w:rsidRPr="00700851">
        <w:rPr>
          <w:b/>
          <w:bCs/>
          <w:i/>
          <w:iCs/>
          <w:sz w:val="18"/>
          <w:szCs w:val="18"/>
          <w:lang w:val="en-US" w:bidi="fr-FR"/>
        </w:rPr>
        <w:t>2024</w:t>
      </w:r>
      <w:r w:rsidRPr="00700851">
        <w:rPr>
          <w:i/>
          <w:iCs/>
          <w:sz w:val="18"/>
          <w:szCs w:val="18"/>
          <w:lang w:val="en-US" w:bidi="fr-FR"/>
        </w:rPr>
        <w:t xml:space="preserve">, 3, 5,2300176, </w:t>
      </w:r>
      <w:hyperlink r:id="rId17" w:history="1">
        <w:r w:rsidRPr="00700851">
          <w:rPr>
            <w:rStyle w:val="Lienhypertexte"/>
            <w:i/>
            <w:iCs/>
            <w:sz w:val="18"/>
            <w:szCs w:val="18"/>
            <w:lang w:val="en-US" w:bidi="fr-FR"/>
          </w:rPr>
          <w:t>10.1002/adsr.202300176</w:t>
        </w:r>
      </w:hyperlink>
    </w:p>
    <w:p w14:paraId="537A1B26" w14:textId="77777777" w:rsidR="00950DA9" w:rsidRPr="00700851" w:rsidRDefault="00950DA9" w:rsidP="009D0537">
      <w:pPr>
        <w:jc w:val="both"/>
        <w:rPr>
          <w:sz w:val="18"/>
          <w:szCs w:val="18"/>
          <w:lang w:val="en-US" w:bidi="fr-FR"/>
        </w:rPr>
      </w:pPr>
      <w:proofErr w:type="spellStart"/>
      <w:r w:rsidRPr="00700851">
        <w:rPr>
          <w:sz w:val="18"/>
          <w:szCs w:val="18"/>
          <w:lang w:bidi="fr-FR"/>
        </w:rPr>
        <w:t>Nguy</w:t>
      </w:r>
      <w:proofErr w:type="spellEnd"/>
      <w:r w:rsidRPr="00700851">
        <w:rPr>
          <w:sz w:val="18"/>
          <w:szCs w:val="18"/>
          <w:lang w:bidi="fr-FR"/>
        </w:rPr>
        <w:t xml:space="preserve">, T.P. ; </w:t>
      </w:r>
      <w:r w:rsidRPr="00700851">
        <w:rPr>
          <w:b/>
          <w:bCs/>
          <w:sz w:val="18"/>
          <w:szCs w:val="18"/>
          <w:lang w:bidi="fr-FR"/>
        </w:rPr>
        <w:t>Kilinc, V. (</w:t>
      </w:r>
      <w:proofErr w:type="spellStart"/>
      <w:r w:rsidRPr="00700851">
        <w:rPr>
          <w:b/>
          <w:bCs/>
          <w:sz w:val="18"/>
          <w:szCs w:val="18"/>
          <w:lang w:bidi="fr-FR"/>
        </w:rPr>
        <w:t>co</w:t>
      </w:r>
      <w:proofErr w:type="spellEnd"/>
      <w:r w:rsidRPr="00700851">
        <w:rPr>
          <w:b/>
          <w:bCs/>
          <w:sz w:val="18"/>
          <w:szCs w:val="18"/>
          <w:lang w:bidi="fr-FR"/>
        </w:rPr>
        <w:t xml:space="preserve">-first </w:t>
      </w:r>
      <w:proofErr w:type="spellStart"/>
      <w:r w:rsidRPr="00700851">
        <w:rPr>
          <w:b/>
          <w:bCs/>
          <w:sz w:val="18"/>
          <w:szCs w:val="18"/>
          <w:lang w:bidi="fr-FR"/>
        </w:rPr>
        <w:t>author</w:t>
      </w:r>
      <w:proofErr w:type="spellEnd"/>
      <w:r w:rsidRPr="00700851">
        <w:rPr>
          <w:b/>
          <w:bCs/>
          <w:sz w:val="18"/>
          <w:szCs w:val="18"/>
          <w:lang w:bidi="fr-FR"/>
        </w:rPr>
        <w:t>)</w:t>
      </w:r>
      <w:r w:rsidRPr="00700851">
        <w:rPr>
          <w:sz w:val="18"/>
          <w:szCs w:val="18"/>
          <w:lang w:bidi="fr-FR"/>
        </w:rPr>
        <w:t xml:space="preserve"> et al.</w:t>
      </w:r>
      <w:r w:rsidRPr="00700851">
        <w:rPr>
          <w:sz w:val="18"/>
          <w:szCs w:val="18"/>
          <w:lang w:val="en-US" w:bidi="fr-FR"/>
        </w:rPr>
        <w:t xml:space="preserve"> </w:t>
      </w:r>
      <w:r w:rsidRPr="00700851">
        <w:rPr>
          <w:i/>
          <w:iCs/>
          <w:sz w:val="18"/>
          <w:szCs w:val="18"/>
          <w:lang w:val="en-US" w:bidi="fr-FR"/>
        </w:rPr>
        <w:t xml:space="preserve">Sensors and Actuators B: Chemical, </w:t>
      </w:r>
      <w:r w:rsidRPr="00700851">
        <w:rPr>
          <w:b/>
          <w:bCs/>
          <w:i/>
          <w:iCs/>
          <w:sz w:val="18"/>
          <w:szCs w:val="18"/>
          <w:lang w:val="en-US" w:bidi="fr-FR"/>
        </w:rPr>
        <w:t>2022</w:t>
      </w:r>
      <w:r w:rsidRPr="00700851">
        <w:rPr>
          <w:i/>
          <w:iCs/>
          <w:sz w:val="18"/>
          <w:szCs w:val="18"/>
          <w:lang w:val="en-US" w:bidi="fr-FR"/>
        </w:rPr>
        <w:t>, 351, 130956</w:t>
      </w:r>
      <w:r w:rsidRPr="00700851">
        <w:rPr>
          <w:sz w:val="18"/>
          <w:szCs w:val="18"/>
          <w:lang w:val="en-US"/>
        </w:rPr>
        <w:t xml:space="preserve"> </w:t>
      </w:r>
      <w:hyperlink r:id="rId18" w:tgtFrame="_blank" w:history="1">
        <w:r w:rsidRPr="00700851">
          <w:rPr>
            <w:rStyle w:val="Lienhypertexte"/>
            <w:sz w:val="18"/>
            <w:szCs w:val="18"/>
            <w:bdr w:val="none" w:sz="0" w:space="0" w:color="auto" w:frame="1"/>
          </w:rPr>
          <w:t>10.1016/j.snb.2021.130956</w:t>
        </w:r>
      </w:hyperlink>
    </w:p>
    <w:p w14:paraId="0E706BBB" w14:textId="77777777" w:rsidR="00950DA9" w:rsidRPr="00700851" w:rsidRDefault="00950DA9" w:rsidP="009D0537">
      <w:pPr>
        <w:jc w:val="both"/>
        <w:rPr>
          <w:sz w:val="18"/>
          <w:szCs w:val="18"/>
          <w:lang w:val="en-US" w:bidi="fr-FR"/>
        </w:rPr>
      </w:pPr>
      <w:bookmarkStart w:id="0" w:name="_Hlk35854010"/>
      <w:r w:rsidRPr="00700851">
        <w:rPr>
          <w:b/>
          <w:bCs/>
          <w:sz w:val="18"/>
          <w:szCs w:val="18"/>
          <w:lang w:val="en-US" w:bidi="fr-FR"/>
        </w:rPr>
        <w:t>Kilinc, V</w:t>
      </w:r>
      <w:r w:rsidRPr="00700851">
        <w:rPr>
          <w:sz w:val="18"/>
          <w:szCs w:val="18"/>
          <w:lang w:val="en-US" w:bidi="fr-FR"/>
        </w:rPr>
        <w:t xml:space="preserve">. et al. </w:t>
      </w:r>
      <w:r w:rsidRPr="00700851">
        <w:rPr>
          <w:i/>
          <w:iCs/>
          <w:sz w:val="18"/>
          <w:szCs w:val="18"/>
          <w:lang w:val="en-US" w:bidi="fr-FR"/>
        </w:rPr>
        <w:t xml:space="preserve">ACS Appl. Mater. Interfaces </w:t>
      </w:r>
      <w:r w:rsidRPr="00700851">
        <w:rPr>
          <w:b/>
          <w:bCs/>
          <w:i/>
          <w:iCs/>
          <w:sz w:val="18"/>
          <w:szCs w:val="18"/>
          <w:lang w:val="en-US" w:bidi="fr-FR"/>
        </w:rPr>
        <w:t>2019</w:t>
      </w:r>
      <w:r w:rsidRPr="00700851">
        <w:rPr>
          <w:i/>
          <w:iCs/>
          <w:sz w:val="18"/>
          <w:szCs w:val="18"/>
          <w:lang w:val="en-US" w:bidi="fr-FR"/>
        </w:rPr>
        <w:t>, 11, 50, 47635-47641</w:t>
      </w:r>
      <w:bookmarkEnd w:id="0"/>
      <w:r w:rsidRPr="00700851">
        <w:rPr>
          <w:sz w:val="18"/>
          <w:szCs w:val="18"/>
          <w:lang w:val="en-US" w:bidi="fr-FR"/>
        </w:rPr>
        <w:t xml:space="preserve"> </w:t>
      </w:r>
      <w:hyperlink r:id="rId19" w:history="1">
        <w:r w:rsidRPr="00700851">
          <w:rPr>
            <w:rStyle w:val="Lienhypertexte"/>
            <w:sz w:val="18"/>
            <w:szCs w:val="18"/>
            <w:lang w:val="en-US" w:bidi="fr-FR"/>
          </w:rPr>
          <w:t>10.1021/acsami.9b18188</w:t>
        </w:r>
      </w:hyperlink>
    </w:p>
    <w:p w14:paraId="09E1A021" w14:textId="26761CA3" w:rsidR="00950DA9" w:rsidRPr="00700851" w:rsidRDefault="00950DA9" w:rsidP="009D0537">
      <w:pPr>
        <w:jc w:val="both"/>
        <w:rPr>
          <w:rStyle w:val="Lienhypertexte"/>
          <w:color w:val="auto"/>
          <w:sz w:val="18"/>
          <w:szCs w:val="18"/>
          <w:u w:val="none"/>
          <w:lang w:val="en-US" w:bidi="fr-FR"/>
        </w:rPr>
      </w:pPr>
      <w:r w:rsidRPr="00700851">
        <w:rPr>
          <w:rStyle w:val="Lienhypertexte"/>
          <w:b/>
          <w:bCs/>
          <w:color w:val="auto"/>
          <w:sz w:val="18"/>
          <w:szCs w:val="18"/>
          <w:u w:val="none"/>
          <w:lang w:val="en-US" w:bidi="fr-FR"/>
        </w:rPr>
        <w:t>Kilinc, V.</w:t>
      </w:r>
      <w:r w:rsidR="009D6B85" w:rsidRPr="00700851">
        <w:rPr>
          <w:rStyle w:val="Lienhypertexte"/>
          <w:b/>
          <w:bCs/>
          <w:color w:val="auto"/>
          <w:sz w:val="18"/>
          <w:szCs w:val="18"/>
          <w:u w:val="none"/>
          <w:lang w:val="en-US" w:bidi="fr-FR"/>
        </w:rPr>
        <w:t>*</w:t>
      </w:r>
      <w:r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 xml:space="preserve"> et al. “</w:t>
      </w:r>
      <w:proofErr w:type="spellStart"/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>Dna</w:t>
      </w:r>
      <w:proofErr w:type="spellEnd"/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 xml:space="preserve"> detection substrate, </w:t>
      </w:r>
      <w:proofErr w:type="spellStart"/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>fet</w:t>
      </w:r>
      <w:proofErr w:type="spellEnd"/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 xml:space="preserve">-type </w:t>
      </w:r>
      <w:proofErr w:type="spellStart"/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>dna</w:t>
      </w:r>
      <w:proofErr w:type="spellEnd"/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 xml:space="preserve"> sensor including the same, and method for manufacturing </w:t>
      </w:r>
      <w:proofErr w:type="spellStart"/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>dna</w:t>
      </w:r>
      <w:proofErr w:type="spellEnd"/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 xml:space="preserve"> detection substrate</w:t>
      </w:r>
      <w:r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 xml:space="preserve">”, JP, </w:t>
      </w:r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>JP2025098524A</w:t>
      </w:r>
      <w:r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>, 202</w:t>
      </w:r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>5</w:t>
      </w:r>
    </w:p>
    <w:p w14:paraId="2FC8D87F" w14:textId="048BB1C7" w:rsidR="00950DA9" w:rsidRPr="00700851" w:rsidRDefault="00950DA9" w:rsidP="009D0537">
      <w:pPr>
        <w:jc w:val="both"/>
        <w:rPr>
          <w:rStyle w:val="Lienhypertexte"/>
          <w:color w:val="auto"/>
          <w:sz w:val="18"/>
          <w:szCs w:val="18"/>
          <w:u w:val="none"/>
          <w:lang w:val="en-US" w:bidi="fr-FR"/>
        </w:rPr>
      </w:pPr>
      <w:r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 xml:space="preserve">Wakayama, Y; </w:t>
      </w:r>
      <w:r w:rsidRPr="00700851">
        <w:rPr>
          <w:rStyle w:val="Lienhypertexte"/>
          <w:b/>
          <w:bCs/>
          <w:color w:val="auto"/>
          <w:sz w:val="18"/>
          <w:szCs w:val="18"/>
          <w:u w:val="none"/>
          <w:lang w:val="en-US" w:bidi="fr-FR"/>
        </w:rPr>
        <w:t>Kilinc, V.</w:t>
      </w:r>
      <w:r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 xml:space="preserve"> et al. “Alkali metal ion detection sensor and radioactive cesium ion detection sensor”, JP, JP2022052613A, 202</w:t>
      </w:r>
      <w:r w:rsidR="009D6B85" w:rsidRPr="00700851">
        <w:rPr>
          <w:rStyle w:val="Lienhypertexte"/>
          <w:color w:val="auto"/>
          <w:sz w:val="18"/>
          <w:szCs w:val="18"/>
          <w:u w:val="none"/>
          <w:lang w:val="en-US" w:bidi="fr-FR"/>
        </w:rPr>
        <w:t>2</w:t>
      </w:r>
    </w:p>
    <w:p w14:paraId="4726570E" w14:textId="77777777" w:rsidR="00950DA9" w:rsidRPr="00700851" w:rsidRDefault="00950DA9" w:rsidP="009D0537">
      <w:pPr>
        <w:jc w:val="both"/>
        <w:rPr>
          <w:sz w:val="18"/>
          <w:szCs w:val="18"/>
          <w:lang w:val="en-US" w:bidi="fr-FR"/>
        </w:rPr>
      </w:pPr>
    </w:p>
    <w:p w14:paraId="3A2AA26D" w14:textId="64272695" w:rsidR="00950DA9" w:rsidRPr="00700851" w:rsidRDefault="00950DA9" w:rsidP="009D0537">
      <w:pPr>
        <w:jc w:val="both"/>
        <w:rPr>
          <w:b/>
          <w:bCs/>
          <w:sz w:val="18"/>
          <w:szCs w:val="18"/>
          <w:lang w:val="en-US" w:bidi="fr-FR"/>
        </w:rPr>
      </w:pPr>
      <w:r w:rsidRPr="00700851">
        <w:rPr>
          <w:b/>
          <w:bCs/>
          <w:sz w:val="18"/>
          <w:szCs w:val="18"/>
          <w:lang w:val="en-US" w:bidi="fr-FR"/>
        </w:rPr>
        <w:t xml:space="preserve">Total publications: </w:t>
      </w:r>
      <w:r w:rsidR="0058109D" w:rsidRPr="0058109D">
        <w:rPr>
          <w:sz w:val="18"/>
          <w:szCs w:val="18"/>
          <w:lang w:val="en-US" w:bidi="fr-FR"/>
        </w:rPr>
        <w:t>10</w:t>
      </w:r>
      <w:r w:rsidR="0058109D">
        <w:rPr>
          <w:b/>
          <w:bCs/>
          <w:sz w:val="18"/>
          <w:szCs w:val="18"/>
          <w:lang w:val="en-US" w:bidi="fr-FR"/>
        </w:rPr>
        <w:t xml:space="preserve"> ||| Total</w:t>
      </w:r>
      <w:r w:rsidR="00700851" w:rsidRPr="00700851">
        <w:rPr>
          <w:b/>
          <w:bCs/>
          <w:sz w:val="18"/>
          <w:szCs w:val="18"/>
          <w:lang w:val="en-US" w:bidi="fr-FR"/>
        </w:rPr>
        <w:t xml:space="preserve"> patents: </w:t>
      </w:r>
      <w:r w:rsidR="00700851" w:rsidRPr="0058109D">
        <w:rPr>
          <w:sz w:val="18"/>
          <w:szCs w:val="18"/>
          <w:lang w:val="en-US" w:bidi="fr-FR"/>
        </w:rPr>
        <w:t>2</w:t>
      </w:r>
      <w:r w:rsidR="0058109D">
        <w:rPr>
          <w:b/>
          <w:bCs/>
          <w:sz w:val="18"/>
          <w:szCs w:val="18"/>
          <w:lang w:val="en-US" w:bidi="fr-FR"/>
        </w:rPr>
        <w:t xml:space="preserve"> ||| </w:t>
      </w:r>
      <w:r w:rsidR="005178BF" w:rsidRPr="00700851">
        <w:rPr>
          <w:b/>
          <w:bCs/>
          <w:sz w:val="18"/>
          <w:szCs w:val="18"/>
          <w:lang w:val="en-US" w:bidi="fr-FR"/>
        </w:rPr>
        <w:t>Principal</w:t>
      </w:r>
      <w:r w:rsidRPr="00700851">
        <w:rPr>
          <w:b/>
          <w:bCs/>
          <w:sz w:val="18"/>
          <w:szCs w:val="18"/>
          <w:lang w:val="en-US" w:bidi="fr-FR"/>
        </w:rPr>
        <w:t xml:space="preserve"> authored</w:t>
      </w:r>
      <w:r w:rsidR="0089366D" w:rsidRPr="00700851">
        <w:rPr>
          <w:b/>
          <w:bCs/>
          <w:sz w:val="18"/>
          <w:szCs w:val="18"/>
          <w:lang w:val="en-US" w:bidi="fr-FR"/>
        </w:rPr>
        <w:t>*</w:t>
      </w:r>
      <w:r w:rsidRPr="00700851">
        <w:rPr>
          <w:b/>
          <w:bCs/>
          <w:sz w:val="18"/>
          <w:szCs w:val="18"/>
          <w:lang w:val="en-US" w:bidi="fr-FR"/>
        </w:rPr>
        <w:t xml:space="preserve">: </w:t>
      </w:r>
      <w:r w:rsidR="0089366D" w:rsidRPr="0058109D">
        <w:rPr>
          <w:sz w:val="18"/>
          <w:szCs w:val="18"/>
          <w:lang w:val="en-US" w:bidi="fr-FR"/>
        </w:rPr>
        <w:t>3</w:t>
      </w:r>
      <w:r w:rsidRPr="00700851">
        <w:rPr>
          <w:b/>
          <w:bCs/>
          <w:sz w:val="18"/>
          <w:szCs w:val="18"/>
          <w:lang w:val="en-US" w:bidi="fr-FR"/>
        </w:rPr>
        <w:tab/>
      </w:r>
      <w:r w:rsidRPr="00700851">
        <w:rPr>
          <w:b/>
          <w:bCs/>
          <w:sz w:val="18"/>
          <w:szCs w:val="18"/>
          <w:lang w:val="en-US" w:bidi="fr-FR"/>
        </w:rPr>
        <w:tab/>
      </w:r>
    </w:p>
    <w:p w14:paraId="10A61594" w14:textId="77777777" w:rsidR="00950DA9" w:rsidRPr="00700851" w:rsidRDefault="00950DA9" w:rsidP="009D0537">
      <w:pPr>
        <w:jc w:val="both"/>
        <w:rPr>
          <w:sz w:val="22"/>
          <w:szCs w:val="22"/>
          <w:lang w:val="en-GB"/>
        </w:rPr>
      </w:pPr>
    </w:p>
    <w:p w14:paraId="61E5F444" w14:textId="77777777" w:rsidR="00950DA9" w:rsidRPr="00700851" w:rsidRDefault="00950DA9" w:rsidP="009D0537">
      <w:pPr>
        <w:jc w:val="both"/>
        <w:rPr>
          <w:b/>
          <w:bCs/>
          <w:sz w:val="22"/>
          <w:szCs w:val="22"/>
          <w:lang w:val="en-GB"/>
        </w:rPr>
      </w:pPr>
      <w:r w:rsidRPr="00700851">
        <w:rPr>
          <w:b/>
          <w:bCs/>
          <w:sz w:val="22"/>
          <w:szCs w:val="22"/>
          <w:lang w:val="en-GB"/>
        </w:rPr>
        <w:t>CONFERENCES &amp; WORKSHOPS</w:t>
      </w:r>
    </w:p>
    <w:p w14:paraId="6528F45B" w14:textId="2D271670" w:rsidR="00950DA9" w:rsidRPr="00700851" w:rsidRDefault="0035692A" w:rsidP="009D0537">
      <w:pPr>
        <w:jc w:val="both"/>
        <w:rPr>
          <w:b/>
          <w:bCs/>
          <w:sz w:val="20"/>
          <w:szCs w:val="20"/>
          <w:lang w:val="en-GB"/>
        </w:rPr>
      </w:pPr>
      <w:r w:rsidRPr="00700851">
        <w:rPr>
          <w:b/>
          <w:bCs/>
          <w:sz w:val="22"/>
          <w:szCs w:val="22"/>
          <w:lang w:val="en-GB"/>
        </w:rPr>
        <w:br/>
      </w:r>
      <w:r w:rsidR="00950DA9" w:rsidRPr="00700851">
        <w:rPr>
          <w:bCs/>
          <w:sz w:val="18"/>
          <w:szCs w:val="18"/>
          <w:lang w:val="en-GB" w:bidi="fr-FR"/>
        </w:rPr>
        <w:t>Presented research at over 10 international conferences and workshops, including 5 oral presentations (one as an invited speaker) and a poster presentation to Nobel Laureates at the</w:t>
      </w:r>
      <w:r w:rsidRPr="00700851">
        <w:rPr>
          <w:bCs/>
          <w:sz w:val="18"/>
          <w:szCs w:val="18"/>
          <w:lang w:val="en-GB" w:bidi="fr-FR"/>
        </w:rPr>
        <w:t xml:space="preserve"> prestigious</w:t>
      </w:r>
      <w:r w:rsidR="00950DA9" w:rsidRPr="00700851">
        <w:rPr>
          <w:bCs/>
          <w:sz w:val="18"/>
          <w:szCs w:val="18"/>
          <w:lang w:val="en-GB" w:bidi="fr-FR"/>
        </w:rPr>
        <w:t xml:space="preserve"> 15</w:t>
      </w:r>
      <w:r w:rsidR="00950DA9" w:rsidRPr="00700851">
        <w:rPr>
          <w:bCs/>
          <w:sz w:val="18"/>
          <w:szCs w:val="18"/>
          <w:vertAlign w:val="superscript"/>
          <w:lang w:val="en-GB" w:bidi="fr-FR"/>
        </w:rPr>
        <w:t>th</w:t>
      </w:r>
      <w:r w:rsidR="00950DA9" w:rsidRPr="00700851">
        <w:rPr>
          <w:bCs/>
          <w:sz w:val="18"/>
          <w:szCs w:val="18"/>
          <w:lang w:val="en-GB" w:bidi="fr-FR"/>
        </w:rPr>
        <w:t xml:space="preserve"> HOPE Meeting in Kyoto (Japan).</w:t>
      </w:r>
    </w:p>
    <w:p w14:paraId="73409CE0" w14:textId="77777777" w:rsidR="00950DA9" w:rsidRPr="00700851" w:rsidRDefault="00950DA9" w:rsidP="009D0537">
      <w:pPr>
        <w:jc w:val="both"/>
        <w:rPr>
          <w:sz w:val="20"/>
          <w:szCs w:val="20"/>
          <w:lang w:val="en-GB"/>
        </w:rPr>
      </w:pPr>
    </w:p>
    <w:p w14:paraId="798E47AE" w14:textId="353F6E59" w:rsidR="00950DA9" w:rsidRPr="00700851" w:rsidRDefault="00950DA9" w:rsidP="009D0537">
      <w:pPr>
        <w:jc w:val="both"/>
        <w:rPr>
          <w:b/>
          <w:bCs/>
          <w:sz w:val="22"/>
          <w:szCs w:val="22"/>
          <w:lang w:val="en-GB"/>
        </w:rPr>
      </w:pPr>
      <w:r w:rsidRPr="00700851">
        <w:rPr>
          <w:b/>
          <w:bCs/>
          <w:sz w:val="22"/>
          <w:szCs w:val="22"/>
          <w:lang w:val="en-GB" w:bidi="fr-FR"/>
        </w:rPr>
        <w:t>GRANTS &amp; AWARDS</w:t>
      </w:r>
    </w:p>
    <w:p w14:paraId="0D21877E" w14:textId="77777777" w:rsidR="009D0537" w:rsidRPr="00700851" w:rsidRDefault="009D0537" w:rsidP="009D0537">
      <w:pPr>
        <w:jc w:val="both"/>
        <w:rPr>
          <w:b/>
          <w:bCs/>
          <w:sz w:val="22"/>
          <w:szCs w:val="22"/>
          <w:lang w:val="en-GB"/>
        </w:rPr>
      </w:pPr>
    </w:p>
    <w:p w14:paraId="03D3F726" w14:textId="4C97C7B5" w:rsidR="005F27C9" w:rsidRPr="00700851" w:rsidRDefault="005F27C9" w:rsidP="009D0537">
      <w:pPr>
        <w:jc w:val="both"/>
        <w:rPr>
          <w:b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Seal of Excellence for the European project AXON-DNA (MSCA-2025-PF)</w:t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  <w:t xml:space="preserve">                 </w:t>
      </w:r>
      <w:r w:rsidR="00700851">
        <w:rPr>
          <w:b/>
          <w:sz w:val="18"/>
          <w:szCs w:val="18"/>
          <w:lang w:val="en-GB" w:bidi="fr-FR"/>
        </w:rPr>
        <w:tab/>
        <w:t xml:space="preserve">    </w:t>
      </w:r>
      <w:r w:rsidRPr="00700851">
        <w:rPr>
          <w:b/>
          <w:sz w:val="18"/>
          <w:szCs w:val="18"/>
          <w:lang w:val="en-GB" w:bidi="fr-FR"/>
        </w:rPr>
        <w:t xml:space="preserve">    </w:t>
      </w:r>
      <w:r w:rsidRPr="00700851">
        <w:rPr>
          <w:bCs/>
          <w:i/>
          <w:iCs/>
          <w:sz w:val="18"/>
          <w:szCs w:val="18"/>
          <w:lang w:val="en-GB" w:bidi="fr-FR"/>
        </w:rPr>
        <w:t>2026</w:t>
      </w:r>
    </w:p>
    <w:p w14:paraId="6260CF0D" w14:textId="4419C45F" w:rsidR="00950DA9" w:rsidRPr="00700851" w:rsidRDefault="00950DA9" w:rsidP="009D0537">
      <w:pPr>
        <w:jc w:val="both"/>
        <w:rPr>
          <w:bCs/>
          <w:i/>
          <w:i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Invited researcher at NIMS (Japan)</w:t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  <w:t xml:space="preserve">      </w:t>
      </w:r>
      <w:r w:rsidR="00700851">
        <w:rPr>
          <w:b/>
          <w:sz w:val="18"/>
          <w:szCs w:val="18"/>
          <w:lang w:val="en-GB" w:bidi="fr-FR"/>
        </w:rPr>
        <w:tab/>
        <w:t xml:space="preserve">        </w:t>
      </w:r>
      <w:r w:rsidRPr="00700851">
        <w:rPr>
          <w:bCs/>
          <w:i/>
          <w:iCs/>
          <w:sz w:val="18"/>
          <w:szCs w:val="18"/>
          <w:lang w:val="en-GB" w:bidi="fr-FR"/>
        </w:rPr>
        <w:t>2025</w:t>
      </w:r>
    </w:p>
    <w:p w14:paraId="36F414D8" w14:textId="1102CD67" w:rsidR="00950DA9" w:rsidRPr="00700851" w:rsidRDefault="00950DA9" w:rsidP="009D0537">
      <w:pPr>
        <w:jc w:val="both"/>
        <w:rPr>
          <w:bCs/>
          <w:i/>
          <w:i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15</w:t>
      </w:r>
      <w:r w:rsidRPr="00700851">
        <w:rPr>
          <w:b/>
          <w:sz w:val="18"/>
          <w:szCs w:val="18"/>
          <w:vertAlign w:val="superscript"/>
          <w:lang w:val="en-GB" w:bidi="fr-FR"/>
        </w:rPr>
        <w:t>th</w:t>
      </w:r>
      <w:r w:rsidRPr="00700851">
        <w:rPr>
          <w:b/>
          <w:sz w:val="18"/>
          <w:szCs w:val="18"/>
          <w:lang w:val="en-GB" w:bidi="fr-FR"/>
        </w:rPr>
        <w:t xml:space="preserve"> HOPE Meeting with Nobel Laureates </w:t>
      </w:r>
      <w:r w:rsidRPr="00700851">
        <w:rPr>
          <w:bCs/>
          <w:sz w:val="18"/>
          <w:szCs w:val="18"/>
          <w:lang w:val="en-GB" w:bidi="fr-FR"/>
        </w:rPr>
        <w:t>– Participation Award</w:t>
      </w:r>
      <w:r w:rsidRPr="00700851">
        <w:rPr>
          <w:b/>
          <w:sz w:val="18"/>
          <w:szCs w:val="18"/>
          <w:lang w:val="en-GB" w:bidi="fr-FR"/>
        </w:rPr>
        <w:t xml:space="preserve"> </w:t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</w:r>
      <w:r w:rsidRPr="00700851">
        <w:rPr>
          <w:b/>
          <w:sz w:val="18"/>
          <w:szCs w:val="18"/>
          <w:lang w:val="en-GB" w:bidi="fr-FR"/>
        </w:rPr>
        <w:tab/>
        <w:t xml:space="preserve">      </w:t>
      </w:r>
      <w:r w:rsidR="00700851">
        <w:rPr>
          <w:b/>
          <w:sz w:val="18"/>
          <w:szCs w:val="18"/>
          <w:lang w:val="en-GB" w:bidi="fr-FR"/>
        </w:rPr>
        <w:t xml:space="preserve"> </w:t>
      </w:r>
      <w:r w:rsidR="00700851">
        <w:rPr>
          <w:b/>
          <w:sz w:val="18"/>
          <w:szCs w:val="18"/>
          <w:lang w:val="en-GB" w:bidi="fr-FR"/>
        </w:rPr>
        <w:tab/>
        <w:t xml:space="preserve">        </w:t>
      </w:r>
      <w:r w:rsidRPr="00700851">
        <w:rPr>
          <w:bCs/>
          <w:i/>
          <w:iCs/>
          <w:sz w:val="18"/>
          <w:szCs w:val="18"/>
          <w:lang w:val="en-GB" w:bidi="fr-FR"/>
        </w:rPr>
        <w:t>2024</w:t>
      </w:r>
    </w:p>
    <w:p w14:paraId="4CD06441" w14:textId="44DD0F11" w:rsidR="00950DA9" w:rsidRPr="00700851" w:rsidRDefault="00950DA9" w:rsidP="009D0537">
      <w:pPr>
        <w:jc w:val="both"/>
        <w:rPr>
          <w:bCs/>
          <w:i/>
          <w:iCs/>
          <w:sz w:val="18"/>
          <w:szCs w:val="18"/>
          <w:lang w:val="en-GB" w:bidi="fr-FR"/>
        </w:rPr>
      </w:pPr>
      <w:r w:rsidRPr="00700851">
        <w:rPr>
          <w:b/>
          <w:sz w:val="18"/>
          <w:szCs w:val="18"/>
          <w:lang w:val="en-GB" w:bidi="fr-FR"/>
        </w:rPr>
        <w:t>JSPS Postdoctoral Fellowship (P21747)</w:t>
      </w:r>
      <w:r w:rsidRPr="00700851">
        <w:rPr>
          <w:bCs/>
          <w:sz w:val="18"/>
          <w:szCs w:val="18"/>
          <w:lang w:val="en-GB" w:bidi="fr-FR"/>
        </w:rPr>
        <w:tab/>
        <w:t xml:space="preserve">       </w:t>
      </w:r>
      <w:r w:rsidRPr="00700851">
        <w:rPr>
          <w:bCs/>
          <w:sz w:val="18"/>
          <w:szCs w:val="18"/>
          <w:lang w:val="en-GB" w:bidi="fr-FR"/>
        </w:rPr>
        <w:tab/>
      </w:r>
      <w:r w:rsidRPr="00700851">
        <w:rPr>
          <w:bCs/>
          <w:sz w:val="18"/>
          <w:szCs w:val="18"/>
          <w:lang w:val="en-GB" w:bidi="fr-FR"/>
        </w:rPr>
        <w:tab/>
      </w:r>
      <w:r w:rsidRPr="00700851">
        <w:rPr>
          <w:bCs/>
          <w:sz w:val="18"/>
          <w:szCs w:val="18"/>
          <w:lang w:val="en-GB" w:bidi="fr-FR"/>
        </w:rPr>
        <w:tab/>
      </w:r>
      <w:r w:rsidRPr="00700851">
        <w:rPr>
          <w:bCs/>
          <w:sz w:val="18"/>
          <w:szCs w:val="18"/>
          <w:lang w:val="en-GB" w:bidi="fr-FR"/>
        </w:rPr>
        <w:tab/>
        <w:t xml:space="preserve">                  </w:t>
      </w:r>
      <w:r w:rsidR="00700851">
        <w:rPr>
          <w:bCs/>
          <w:sz w:val="18"/>
          <w:szCs w:val="18"/>
          <w:lang w:val="en-GB" w:bidi="fr-FR"/>
        </w:rPr>
        <w:t xml:space="preserve">         </w:t>
      </w:r>
      <w:r w:rsidR="00700851">
        <w:rPr>
          <w:bCs/>
          <w:sz w:val="18"/>
          <w:szCs w:val="18"/>
          <w:lang w:val="en-GB" w:bidi="fr-FR"/>
        </w:rPr>
        <w:tab/>
        <w:t xml:space="preserve">        </w:t>
      </w:r>
      <w:r w:rsidRPr="00700851">
        <w:rPr>
          <w:bCs/>
          <w:i/>
          <w:iCs/>
          <w:sz w:val="18"/>
          <w:szCs w:val="18"/>
          <w:lang w:val="en-GB" w:bidi="fr-FR"/>
        </w:rPr>
        <w:t>2022</w:t>
      </w:r>
    </w:p>
    <w:p w14:paraId="79BA986C" w14:textId="754652AD" w:rsidR="00950DA9" w:rsidRPr="00700851" w:rsidRDefault="00950DA9" w:rsidP="009D0537">
      <w:pPr>
        <w:jc w:val="both"/>
        <w:rPr>
          <w:bCs/>
          <w:sz w:val="18"/>
          <w:szCs w:val="18"/>
          <w:lang w:val="en-GB"/>
        </w:rPr>
      </w:pPr>
      <w:r w:rsidRPr="00700851">
        <w:rPr>
          <w:b/>
          <w:sz w:val="18"/>
          <w:szCs w:val="18"/>
          <w:lang w:val="en-GB"/>
        </w:rPr>
        <w:t>Poster Award</w:t>
      </w:r>
      <w:r w:rsidRPr="00700851">
        <w:rPr>
          <w:bCs/>
          <w:sz w:val="18"/>
          <w:szCs w:val="18"/>
          <w:lang w:val="en-GB"/>
        </w:rPr>
        <w:t xml:space="preserve"> </w:t>
      </w:r>
      <w:proofErr w:type="spellStart"/>
      <w:r w:rsidRPr="00700851">
        <w:rPr>
          <w:sz w:val="18"/>
          <w:szCs w:val="18"/>
          <w:lang w:val="en-GB"/>
        </w:rPr>
        <w:t>Giornate</w:t>
      </w:r>
      <w:proofErr w:type="spellEnd"/>
      <w:r w:rsidRPr="00700851">
        <w:rPr>
          <w:sz w:val="18"/>
          <w:szCs w:val="18"/>
          <w:lang w:val="en-GB"/>
        </w:rPr>
        <w:t xml:space="preserve"> Italo-</w:t>
      </w:r>
      <w:proofErr w:type="spellStart"/>
      <w:r w:rsidRPr="00700851">
        <w:rPr>
          <w:sz w:val="18"/>
          <w:szCs w:val="18"/>
          <w:lang w:val="en-GB"/>
        </w:rPr>
        <w:t>Francesi</w:t>
      </w:r>
      <w:proofErr w:type="spellEnd"/>
      <w:r w:rsidRPr="00700851">
        <w:rPr>
          <w:sz w:val="18"/>
          <w:szCs w:val="18"/>
          <w:lang w:val="en-GB"/>
        </w:rPr>
        <w:t xml:space="preserve"> di </w:t>
      </w:r>
      <w:proofErr w:type="spellStart"/>
      <w:r w:rsidRPr="00700851">
        <w:rPr>
          <w:sz w:val="18"/>
          <w:szCs w:val="18"/>
          <w:lang w:val="en-GB"/>
        </w:rPr>
        <w:t>Chimica</w:t>
      </w:r>
      <w:proofErr w:type="spellEnd"/>
      <w:r w:rsidRPr="00700851">
        <w:rPr>
          <w:sz w:val="18"/>
          <w:szCs w:val="18"/>
          <w:lang w:val="en-GB"/>
        </w:rPr>
        <w:t xml:space="preserve"> (GIFC)</w:t>
      </w:r>
      <w:r w:rsidRPr="00700851">
        <w:rPr>
          <w:sz w:val="18"/>
          <w:szCs w:val="18"/>
          <w:lang w:val="en-GB"/>
        </w:rPr>
        <w:tab/>
      </w:r>
      <w:r w:rsidRPr="00700851">
        <w:rPr>
          <w:sz w:val="18"/>
          <w:szCs w:val="18"/>
          <w:lang w:val="en-GB"/>
        </w:rPr>
        <w:tab/>
      </w:r>
      <w:r w:rsidRPr="00700851">
        <w:rPr>
          <w:sz w:val="18"/>
          <w:szCs w:val="18"/>
          <w:lang w:val="en-GB"/>
        </w:rPr>
        <w:tab/>
      </w:r>
      <w:r w:rsidRPr="00700851">
        <w:rPr>
          <w:sz w:val="18"/>
          <w:szCs w:val="18"/>
          <w:lang w:val="en-GB"/>
        </w:rPr>
        <w:tab/>
      </w:r>
      <w:r w:rsidRPr="00700851">
        <w:rPr>
          <w:sz w:val="18"/>
          <w:szCs w:val="18"/>
          <w:lang w:val="en-GB"/>
        </w:rPr>
        <w:tab/>
        <w:t xml:space="preserve">     </w:t>
      </w:r>
      <w:r w:rsidR="005F27C9" w:rsidRPr="00700851">
        <w:rPr>
          <w:sz w:val="18"/>
          <w:szCs w:val="18"/>
          <w:lang w:val="en-GB"/>
        </w:rPr>
        <w:t xml:space="preserve"> </w:t>
      </w:r>
      <w:r w:rsidR="00700851">
        <w:rPr>
          <w:sz w:val="18"/>
          <w:szCs w:val="18"/>
          <w:lang w:val="en-GB"/>
        </w:rPr>
        <w:tab/>
        <w:t xml:space="preserve">        </w:t>
      </w:r>
      <w:r w:rsidRPr="00700851">
        <w:rPr>
          <w:i/>
          <w:iCs/>
          <w:sz w:val="18"/>
          <w:szCs w:val="18"/>
          <w:lang w:val="en-GB"/>
        </w:rPr>
        <w:t>2018</w:t>
      </w:r>
    </w:p>
    <w:sectPr w:rsidR="00950DA9" w:rsidRPr="00700851" w:rsidSect="002E1E68">
      <w:headerReference w:type="default" r:id="rId20"/>
      <w:footerReference w:type="default" r:id="rId21"/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857AE" w14:textId="77777777" w:rsidR="002E1E68" w:rsidRDefault="002E1E68" w:rsidP="005A7565">
      <w:r>
        <w:separator/>
      </w:r>
    </w:p>
  </w:endnote>
  <w:endnote w:type="continuationSeparator" w:id="0">
    <w:p w14:paraId="2B8E74D2" w14:textId="77777777" w:rsidR="002E1E68" w:rsidRDefault="002E1E68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657104"/>
      <w:docPartObj>
        <w:docPartGallery w:val="Page Numbers (Bottom of Page)"/>
        <w:docPartUnique/>
      </w:docPartObj>
    </w:sdtPr>
    <w:sdtContent>
      <w:p w14:paraId="275BA744" w14:textId="05DEE276" w:rsidR="001846C9" w:rsidRDefault="001846C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BB41DC" w14:textId="77777777" w:rsidR="001846C9" w:rsidRDefault="001846C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52D8B" w14:textId="77777777" w:rsidR="002E1E68" w:rsidRDefault="002E1E68" w:rsidP="005A7565">
      <w:r>
        <w:separator/>
      </w:r>
    </w:p>
  </w:footnote>
  <w:footnote w:type="continuationSeparator" w:id="0">
    <w:p w14:paraId="628DF750" w14:textId="77777777" w:rsidR="002E1E68" w:rsidRDefault="002E1E68" w:rsidP="005A7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2DE82" w14:textId="5C393727" w:rsidR="002A6D00" w:rsidRPr="00EC5109" w:rsidRDefault="002A6D00" w:rsidP="008A14E3">
    <w:pPr>
      <w:pStyle w:val="En-tte"/>
      <w:jc w:val="center"/>
      <w:rPr>
        <w:i/>
        <w:i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465"/>
    <w:multiLevelType w:val="hybridMultilevel"/>
    <w:tmpl w:val="A65ED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A66C1"/>
    <w:multiLevelType w:val="hybridMultilevel"/>
    <w:tmpl w:val="8F2AB6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A2899"/>
    <w:multiLevelType w:val="hybridMultilevel"/>
    <w:tmpl w:val="78583EC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E40DD9"/>
    <w:multiLevelType w:val="hybridMultilevel"/>
    <w:tmpl w:val="3D068A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1663E"/>
    <w:multiLevelType w:val="hybridMultilevel"/>
    <w:tmpl w:val="431CE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73DCA"/>
    <w:multiLevelType w:val="hybridMultilevel"/>
    <w:tmpl w:val="40AC9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4589C"/>
    <w:multiLevelType w:val="hybridMultilevel"/>
    <w:tmpl w:val="573033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C1AC1"/>
    <w:multiLevelType w:val="hybridMultilevel"/>
    <w:tmpl w:val="0AB29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36B5C"/>
    <w:multiLevelType w:val="hybridMultilevel"/>
    <w:tmpl w:val="0680BD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574F9"/>
    <w:multiLevelType w:val="hybridMultilevel"/>
    <w:tmpl w:val="7F3A77A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69459A9"/>
    <w:multiLevelType w:val="hybridMultilevel"/>
    <w:tmpl w:val="CD5243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B4001"/>
    <w:multiLevelType w:val="hybridMultilevel"/>
    <w:tmpl w:val="A708624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2160675">
    <w:abstractNumId w:val="1"/>
  </w:num>
  <w:num w:numId="2" w16cid:durableId="1618566408">
    <w:abstractNumId w:val="9"/>
  </w:num>
  <w:num w:numId="3" w16cid:durableId="2102948683">
    <w:abstractNumId w:val="14"/>
  </w:num>
  <w:num w:numId="4" w16cid:durableId="1507860192">
    <w:abstractNumId w:val="8"/>
  </w:num>
  <w:num w:numId="5" w16cid:durableId="1564871097">
    <w:abstractNumId w:val="15"/>
  </w:num>
  <w:num w:numId="6" w16cid:durableId="1581522445">
    <w:abstractNumId w:val="5"/>
  </w:num>
  <w:num w:numId="7" w16cid:durableId="1640838287">
    <w:abstractNumId w:val="6"/>
  </w:num>
  <w:num w:numId="8" w16cid:durableId="1832941527">
    <w:abstractNumId w:val="13"/>
  </w:num>
  <w:num w:numId="9" w16cid:durableId="1416241120">
    <w:abstractNumId w:val="0"/>
  </w:num>
  <w:num w:numId="10" w16cid:durableId="1663270744">
    <w:abstractNumId w:val="17"/>
  </w:num>
  <w:num w:numId="11" w16cid:durableId="1230925387">
    <w:abstractNumId w:val="11"/>
  </w:num>
  <w:num w:numId="12" w16cid:durableId="1704745372">
    <w:abstractNumId w:val="12"/>
  </w:num>
  <w:num w:numId="13" w16cid:durableId="47845478">
    <w:abstractNumId w:val="2"/>
  </w:num>
  <w:num w:numId="14" w16cid:durableId="148793930">
    <w:abstractNumId w:val="10"/>
  </w:num>
  <w:num w:numId="15" w16cid:durableId="1386637878">
    <w:abstractNumId w:val="10"/>
  </w:num>
  <w:num w:numId="16" w16cid:durableId="821120029">
    <w:abstractNumId w:val="7"/>
  </w:num>
  <w:num w:numId="17" w16cid:durableId="1125543473">
    <w:abstractNumId w:val="4"/>
  </w:num>
  <w:num w:numId="18" w16cid:durableId="1885409074">
    <w:abstractNumId w:val="3"/>
  </w:num>
  <w:num w:numId="19" w16cid:durableId="1777283537">
    <w:abstractNumId w:val="16"/>
  </w:num>
  <w:num w:numId="20" w16cid:durableId="3193838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BF"/>
    <w:rsid w:val="00000FDE"/>
    <w:rsid w:val="00016419"/>
    <w:rsid w:val="000164BE"/>
    <w:rsid w:val="000206DA"/>
    <w:rsid w:val="000208CD"/>
    <w:rsid w:val="000309D5"/>
    <w:rsid w:val="00031561"/>
    <w:rsid w:val="000322FE"/>
    <w:rsid w:val="00047D9B"/>
    <w:rsid w:val="000575CF"/>
    <w:rsid w:val="0006050E"/>
    <w:rsid w:val="0006405F"/>
    <w:rsid w:val="000643B3"/>
    <w:rsid w:val="0007171E"/>
    <w:rsid w:val="00080836"/>
    <w:rsid w:val="0008331A"/>
    <w:rsid w:val="0008336A"/>
    <w:rsid w:val="00094415"/>
    <w:rsid w:val="00096C2B"/>
    <w:rsid w:val="000A2324"/>
    <w:rsid w:val="000A6064"/>
    <w:rsid w:val="000B3AE3"/>
    <w:rsid w:val="000B403E"/>
    <w:rsid w:val="000B4391"/>
    <w:rsid w:val="000C0347"/>
    <w:rsid w:val="000C754B"/>
    <w:rsid w:val="000D44FE"/>
    <w:rsid w:val="000E4081"/>
    <w:rsid w:val="000E6D36"/>
    <w:rsid w:val="001003F5"/>
    <w:rsid w:val="00104C3F"/>
    <w:rsid w:val="00107DD1"/>
    <w:rsid w:val="00113A28"/>
    <w:rsid w:val="00130EDB"/>
    <w:rsid w:val="0014183D"/>
    <w:rsid w:val="00142067"/>
    <w:rsid w:val="00144A52"/>
    <w:rsid w:val="0015295F"/>
    <w:rsid w:val="00155D81"/>
    <w:rsid w:val="00157A56"/>
    <w:rsid w:val="00161C3E"/>
    <w:rsid w:val="00162986"/>
    <w:rsid w:val="00163519"/>
    <w:rsid w:val="00174C37"/>
    <w:rsid w:val="001846C9"/>
    <w:rsid w:val="00193F45"/>
    <w:rsid w:val="001A6D1A"/>
    <w:rsid w:val="001B0371"/>
    <w:rsid w:val="001B3249"/>
    <w:rsid w:val="001C29E5"/>
    <w:rsid w:val="001E0BDF"/>
    <w:rsid w:val="001E0FD6"/>
    <w:rsid w:val="001E3835"/>
    <w:rsid w:val="001E6A4B"/>
    <w:rsid w:val="001F2656"/>
    <w:rsid w:val="00217CC0"/>
    <w:rsid w:val="00221C65"/>
    <w:rsid w:val="00225BDB"/>
    <w:rsid w:val="00232BF6"/>
    <w:rsid w:val="00241560"/>
    <w:rsid w:val="0024293F"/>
    <w:rsid w:val="00251FA2"/>
    <w:rsid w:val="0025220A"/>
    <w:rsid w:val="0025401A"/>
    <w:rsid w:val="00267034"/>
    <w:rsid w:val="0027115E"/>
    <w:rsid w:val="0027571D"/>
    <w:rsid w:val="00280927"/>
    <w:rsid w:val="00292655"/>
    <w:rsid w:val="002A3C00"/>
    <w:rsid w:val="002A5384"/>
    <w:rsid w:val="002A6D00"/>
    <w:rsid w:val="002A7221"/>
    <w:rsid w:val="002B036D"/>
    <w:rsid w:val="002B6EA7"/>
    <w:rsid w:val="002C1BE4"/>
    <w:rsid w:val="002D3E2C"/>
    <w:rsid w:val="002E1E68"/>
    <w:rsid w:val="002F31B0"/>
    <w:rsid w:val="002F4AC4"/>
    <w:rsid w:val="002F56B9"/>
    <w:rsid w:val="0030765C"/>
    <w:rsid w:val="00313982"/>
    <w:rsid w:val="00313A9D"/>
    <w:rsid w:val="003213FF"/>
    <w:rsid w:val="00324E2D"/>
    <w:rsid w:val="003320E9"/>
    <w:rsid w:val="0033557D"/>
    <w:rsid w:val="00340931"/>
    <w:rsid w:val="003454CC"/>
    <w:rsid w:val="0035206E"/>
    <w:rsid w:val="0035692A"/>
    <w:rsid w:val="003622D4"/>
    <w:rsid w:val="00363CFD"/>
    <w:rsid w:val="00381598"/>
    <w:rsid w:val="00383B9A"/>
    <w:rsid w:val="003903E4"/>
    <w:rsid w:val="00390E23"/>
    <w:rsid w:val="0039749A"/>
    <w:rsid w:val="003A0D27"/>
    <w:rsid w:val="003A49CC"/>
    <w:rsid w:val="003A6261"/>
    <w:rsid w:val="003B19FB"/>
    <w:rsid w:val="003B72A8"/>
    <w:rsid w:val="003C34B9"/>
    <w:rsid w:val="003D2340"/>
    <w:rsid w:val="003E0912"/>
    <w:rsid w:val="003F5AAE"/>
    <w:rsid w:val="00401676"/>
    <w:rsid w:val="00422219"/>
    <w:rsid w:val="004247C1"/>
    <w:rsid w:val="004266FC"/>
    <w:rsid w:val="00427EA4"/>
    <w:rsid w:val="004361FE"/>
    <w:rsid w:val="00444D0A"/>
    <w:rsid w:val="004465B4"/>
    <w:rsid w:val="00454969"/>
    <w:rsid w:val="00470543"/>
    <w:rsid w:val="004725C4"/>
    <w:rsid w:val="00487D08"/>
    <w:rsid w:val="00490EA0"/>
    <w:rsid w:val="00494530"/>
    <w:rsid w:val="00496627"/>
    <w:rsid w:val="004973AD"/>
    <w:rsid w:val="004A7E06"/>
    <w:rsid w:val="004C4A7A"/>
    <w:rsid w:val="004C5CA9"/>
    <w:rsid w:val="004D2CC8"/>
    <w:rsid w:val="004D340A"/>
    <w:rsid w:val="004D560A"/>
    <w:rsid w:val="004E676C"/>
    <w:rsid w:val="004F2A6E"/>
    <w:rsid w:val="004F40AF"/>
    <w:rsid w:val="004F6B3D"/>
    <w:rsid w:val="004F6FBB"/>
    <w:rsid w:val="00516411"/>
    <w:rsid w:val="005167FE"/>
    <w:rsid w:val="0051756F"/>
    <w:rsid w:val="005178BF"/>
    <w:rsid w:val="00532F85"/>
    <w:rsid w:val="005473AB"/>
    <w:rsid w:val="0055482B"/>
    <w:rsid w:val="00556020"/>
    <w:rsid w:val="005709EC"/>
    <w:rsid w:val="00571B04"/>
    <w:rsid w:val="0057236D"/>
    <w:rsid w:val="0058109D"/>
    <w:rsid w:val="005839D2"/>
    <w:rsid w:val="0058698A"/>
    <w:rsid w:val="005877CB"/>
    <w:rsid w:val="00596428"/>
    <w:rsid w:val="005965D6"/>
    <w:rsid w:val="005A07AA"/>
    <w:rsid w:val="005A7565"/>
    <w:rsid w:val="005B18C6"/>
    <w:rsid w:val="005B3B5F"/>
    <w:rsid w:val="005B3C68"/>
    <w:rsid w:val="005B5F58"/>
    <w:rsid w:val="005C297D"/>
    <w:rsid w:val="005E5609"/>
    <w:rsid w:val="005F15A8"/>
    <w:rsid w:val="005F27C9"/>
    <w:rsid w:val="005F4948"/>
    <w:rsid w:val="00605767"/>
    <w:rsid w:val="00606024"/>
    <w:rsid w:val="00612FB1"/>
    <w:rsid w:val="00621D2A"/>
    <w:rsid w:val="00632C10"/>
    <w:rsid w:val="00635AE1"/>
    <w:rsid w:val="00640106"/>
    <w:rsid w:val="00642C28"/>
    <w:rsid w:val="00644F9A"/>
    <w:rsid w:val="00646392"/>
    <w:rsid w:val="0065117C"/>
    <w:rsid w:val="00670B23"/>
    <w:rsid w:val="0068627A"/>
    <w:rsid w:val="00692E98"/>
    <w:rsid w:val="006A14AD"/>
    <w:rsid w:val="006B7D31"/>
    <w:rsid w:val="006C1B2F"/>
    <w:rsid w:val="006D230D"/>
    <w:rsid w:val="006D2E45"/>
    <w:rsid w:val="006E7C36"/>
    <w:rsid w:val="00700851"/>
    <w:rsid w:val="00707A92"/>
    <w:rsid w:val="00714047"/>
    <w:rsid w:val="007206A2"/>
    <w:rsid w:val="00720FD7"/>
    <w:rsid w:val="00727508"/>
    <w:rsid w:val="00732E7E"/>
    <w:rsid w:val="00733423"/>
    <w:rsid w:val="00734A1D"/>
    <w:rsid w:val="00743C1C"/>
    <w:rsid w:val="00754A06"/>
    <w:rsid w:val="00770885"/>
    <w:rsid w:val="00784F33"/>
    <w:rsid w:val="007A0852"/>
    <w:rsid w:val="007C1F50"/>
    <w:rsid w:val="007C2A14"/>
    <w:rsid w:val="007C3465"/>
    <w:rsid w:val="007C56F7"/>
    <w:rsid w:val="007C734D"/>
    <w:rsid w:val="007E34B9"/>
    <w:rsid w:val="007E440B"/>
    <w:rsid w:val="00814728"/>
    <w:rsid w:val="00824862"/>
    <w:rsid w:val="00844070"/>
    <w:rsid w:val="008524B4"/>
    <w:rsid w:val="00857758"/>
    <w:rsid w:val="008620D3"/>
    <w:rsid w:val="008675E5"/>
    <w:rsid w:val="00871389"/>
    <w:rsid w:val="00871435"/>
    <w:rsid w:val="00873D3E"/>
    <w:rsid w:val="00885D90"/>
    <w:rsid w:val="0089136F"/>
    <w:rsid w:val="00892E73"/>
    <w:rsid w:val="0089366D"/>
    <w:rsid w:val="008A141F"/>
    <w:rsid w:val="008A14E3"/>
    <w:rsid w:val="008A54D6"/>
    <w:rsid w:val="008A57C6"/>
    <w:rsid w:val="008A60B6"/>
    <w:rsid w:val="008B531F"/>
    <w:rsid w:val="008B5A54"/>
    <w:rsid w:val="008C6C2E"/>
    <w:rsid w:val="008D41CD"/>
    <w:rsid w:val="008E49CD"/>
    <w:rsid w:val="008E58E1"/>
    <w:rsid w:val="008F47CE"/>
    <w:rsid w:val="008F6D2A"/>
    <w:rsid w:val="00917251"/>
    <w:rsid w:val="00917A2D"/>
    <w:rsid w:val="00917B13"/>
    <w:rsid w:val="00933D77"/>
    <w:rsid w:val="00935B98"/>
    <w:rsid w:val="009379BE"/>
    <w:rsid w:val="00940F57"/>
    <w:rsid w:val="00941DF4"/>
    <w:rsid w:val="00942C07"/>
    <w:rsid w:val="0094427A"/>
    <w:rsid w:val="00950DA9"/>
    <w:rsid w:val="00955778"/>
    <w:rsid w:val="00963482"/>
    <w:rsid w:val="0098550F"/>
    <w:rsid w:val="00997E26"/>
    <w:rsid w:val="009A0435"/>
    <w:rsid w:val="009A5579"/>
    <w:rsid w:val="009A6953"/>
    <w:rsid w:val="009C59D9"/>
    <w:rsid w:val="009C6AA9"/>
    <w:rsid w:val="009C745B"/>
    <w:rsid w:val="009D0537"/>
    <w:rsid w:val="009D4953"/>
    <w:rsid w:val="009D6B85"/>
    <w:rsid w:val="009E1A02"/>
    <w:rsid w:val="009F34E4"/>
    <w:rsid w:val="009F35A9"/>
    <w:rsid w:val="00A024BF"/>
    <w:rsid w:val="00A04473"/>
    <w:rsid w:val="00A1074F"/>
    <w:rsid w:val="00A15D88"/>
    <w:rsid w:val="00A163ED"/>
    <w:rsid w:val="00A23D2E"/>
    <w:rsid w:val="00A448EE"/>
    <w:rsid w:val="00A57C53"/>
    <w:rsid w:val="00A60526"/>
    <w:rsid w:val="00A6186B"/>
    <w:rsid w:val="00A76BDC"/>
    <w:rsid w:val="00A90527"/>
    <w:rsid w:val="00AA05C7"/>
    <w:rsid w:val="00AA0CA0"/>
    <w:rsid w:val="00AA17B9"/>
    <w:rsid w:val="00AA6B49"/>
    <w:rsid w:val="00AA7DE1"/>
    <w:rsid w:val="00AC2F8C"/>
    <w:rsid w:val="00AE3476"/>
    <w:rsid w:val="00AF1EF1"/>
    <w:rsid w:val="00B07A50"/>
    <w:rsid w:val="00B10F99"/>
    <w:rsid w:val="00B1323F"/>
    <w:rsid w:val="00B2122A"/>
    <w:rsid w:val="00B2262A"/>
    <w:rsid w:val="00B2309F"/>
    <w:rsid w:val="00B254E7"/>
    <w:rsid w:val="00B26075"/>
    <w:rsid w:val="00B303CA"/>
    <w:rsid w:val="00B31E5A"/>
    <w:rsid w:val="00B40549"/>
    <w:rsid w:val="00B41FFA"/>
    <w:rsid w:val="00B4261A"/>
    <w:rsid w:val="00B44464"/>
    <w:rsid w:val="00B505B3"/>
    <w:rsid w:val="00B57151"/>
    <w:rsid w:val="00B66F38"/>
    <w:rsid w:val="00B703F2"/>
    <w:rsid w:val="00B76749"/>
    <w:rsid w:val="00B77C69"/>
    <w:rsid w:val="00B8192E"/>
    <w:rsid w:val="00B844FE"/>
    <w:rsid w:val="00B97252"/>
    <w:rsid w:val="00BA03D1"/>
    <w:rsid w:val="00BA2685"/>
    <w:rsid w:val="00BA27C2"/>
    <w:rsid w:val="00BA4A75"/>
    <w:rsid w:val="00BB0155"/>
    <w:rsid w:val="00BB1840"/>
    <w:rsid w:val="00BC3361"/>
    <w:rsid w:val="00BC69FA"/>
    <w:rsid w:val="00BC7DFE"/>
    <w:rsid w:val="00BD0744"/>
    <w:rsid w:val="00BE26C9"/>
    <w:rsid w:val="00BF2BDF"/>
    <w:rsid w:val="00C10152"/>
    <w:rsid w:val="00C21FB4"/>
    <w:rsid w:val="00C306A5"/>
    <w:rsid w:val="00C503E6"/>
    <w:rsid w:val="00C5570D"/>
    <w:rsid w:val="00C55B0B"/>
    <w:rsid w:val="00C57533"/>
    <w:rsid w:val="00C626BE"/>
    <w:rsid w:val="00C645D8"/>
    <w:rsid w:val="00C66D4D"/>
    <w:rsid w:val="00C70841"/>
    <w:rsid w:val="00C70C0B"/>
    <w:rsid w:val="00C7118F"/>
    <w:rsid w:val="00C7161D"/>
    <w:rsid w:val="00C84A92"/>
    <w:rsid w:val="00CA08E0"/>
    <w:rsid w:val="00CA1D98"/>
    <w:rsid w:val="00CA2C1A"/>
    <w:rsid w:val="00CA4A89"/>
    <w:rsid w:val="00CA598C"/>
    <w:rsid w:val="00CB10ED"/>
    <w:rsid w:val="00CB7695"/>
    <w:rsid w:val="00CC6009"/>
    <w:rsid w:val="00CD00ED"/>
    <w:rsid w:val="00CD5946"/>
    <w:rsid w:val="00CF61F8"/>
    <w:rsid w:val="00CF7A69"/>
    <w:rsid w:val="00D10632"/>
    <w:rsid w:val="00D31AC9"/>
    <w:rsid w:val="00D329C4"/>
    <w:rsid w:val="00D518BF"/>
    <w:rsid w:val="00D60379"/>
    <w:rsid w:val="00D65885"/>
    <w:rsid w:val="00D75474"/>
    <w:rsid w:val="00D8221A"/>
    <w:rsid w:val="00D83A1D"/>
    <w:rsid w:val="00D965EB"/>
    <w:rsid w:val="00DA1702"/>
    <w:rsid w:val="00DA25F0"/>
    <w:rsid w:val="00DA26DF"/>
    <w:rsid w:val="00DA60A2"/>
    <w:rsid w:val="00DB2826"/>
    <w:rsid w:val="00DB374D"/>
    <w:rsid w:val="00DC2E06"/>
    <w:rsid w:val="00DC52D0"/>
    <w:rsid w:val="00DD5F6B"/>
    <w:rsid w:val="00DE388A"/>
    <w:rsid w:val="00DE42EF"/>
    <w:rsid w:val="00DF6CC5"/>
    <w:rsid w:val="00E028EC"/>
    <w:rsid w:val="00E105CB"/>
    <w:rsid w:val="00E14695"/>
    <w:rsid w:val="00E164D5"/>
    <w:rsid w:val="00E23890"/>
    <w:rsid w:val="00E32EC6"/>
    <w:rsid w:val="00E371DC"/>
    <w:rsid w:val="00E44059"/>
    <w:rsid w:val="00E61DDF"/>
    <w:rsid w:val="00E63D78"/>
    <w:rsid w:val="00E73F57"/>
    <w:rsid w:val="00E74BC9"/>
    <w:rsid w:val="00E815B5"/>
    <w:rsid w:val="00E85944"/>
    <w:rsid w:val="00E969E4"/>
    <w:rsid w:val="00EA2F62"/>
    <w:rsid w:val="00EA358A"/>
    <w:rsid w:val="00EA5895"/>
    <w:rsid w:val="00EB2A92"/>
    <w:rsid w:val="00EC4AC2"/>
    <w:rsid w:val="00EC5109"/>
    <w:rsid w:val="00EC589C"/>
    <w:rsid w:val="00ED6AFD"/>
    <w:rsid w:val="00EE3D5F"/>
    <w:rsid w:val="00EE3E5E"/>
    <w:rsid w:val="00EE516D"/>
    <w:rsid w:val="00EF582B"/>
    <w:rsid w:val="00EF7F34"/>
    <w:rsid w:val="00F07345"/>
    <w:rsid w:val="00F16741"/>
    <w:rsid w:val="00F312C2"/>
    <w:rsid w:val="00F31EF8"/>
    <w:rsid w:val="00F376E5"/>
    <w:rsid w:val="00F41E0C"/>
    <w:rsid w:val="00F45E01"/>
    <w:rsid w:val="00F54C46"/>
    <w:rsid w:val="00F55C78"/>
    <w:rsid w:val="00F61891"/>
    <w:rsid w:val="00F63907"/>
    <w:rsid w:val="00F67D34"/>
    <w:rsid w:val="00F67DBC"/>
    <w:rsid w:val="00F71A97"/>
    <w:rsid w:val="00F7437E"/>
    <w:rsid w:val="00F81D6F"/>
    <w:rsid w:val="00F8624F"/>
    <w:rsid w:val="00F95D22"/>
    <w:rsid w:val="00F9715D"/>
    <w:rsid w:val="00FA4452"/>
    <w:rsid w:val="00FB52A2"/>
    <w:rsid w:val="00FD0FDE"/>
    <w:rsid w:val="00FD39CD"/>
    <w:rsid w:val="00FE5369"/>
    <w:rsid w:val="00FE7BD5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0F9C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Titre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Titre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C34B9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m">
    <w:name w:val="Nom"/>
    <w:basedOn w:val="Normal"/>
    <w:rsid w:val="00F9715D"/>
    <w:pPr>
      <w:ind w:left="-360"/>
    </w:pPr>
    <w:rPr>
      <w:b/>
      <w:smallCaps/>
      <w:sz w:val="40"/>
    </w:rPr>
  </w:style>
  <w:style w:type="table" w:styleId="Grilledutableau">
    <w:name w:val="Table Grid"/>
    <w:basedOn w:val="Tableau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traitcorpsdetexte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En-tte">
    <w:name w:val="header"/>
    <w:basedOn w:val="Normal"/>
    <w:link w:val="En-tteCar"/>
    <w:uiPriority w:val="99"/>
    <w:rsid w:val="004725C4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uiPriority w:val="99"/>
    <w:rsid w:val="004725C4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4725C4"/>
  </w:style>
  <w:style w:type="character" w:styleId="Lienhypertexte">
    <w:name w:val="Hyperlink"/>
    <w:basedOn w:val="Policepardfaut"/>
    <w:uiPriority w:val="99"/>
    <w:rsid w:val="00292655"/>
    <w:rPr>
      <w:color w:val="0000FF"/>
      <w:u w:val="single"/>
    </w:rPr>
  </w:style>
  <w:style w:type="character" w:styleId="Lienhypertextesuivivisit">
    <w:name w:val="FollowedHyperlink"/>
    <w:basedOn w:val="Policepardfaut"/>
    <w:semiHidden/>
    <w:unhideWhenUsed/>
    <w:rsid w:val="00280927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Paragraphedeliste">
    <w:name w:val="List Paragraph"/>
    <w:basedOn w:val="Normal"/>
    <w:uiPriority w:val="34"/>
    <w:qFormat/>
    <w:rsid w:val="006C1B2F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0B3A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0B3A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re1Car">
    <w:name w:val="Titre 1 Car"/>
    <w:basedOn w:val="Policepardfaut"/>
    <w:link w:val="Titre1"/>
    <w:rsid w:val="00935B98"/>
    <w:rPr>
      <w:rFonts w:cs="Arial"/>
      <w:b/>
      <w:bCs/>
      <w:smallCaps/>
      <w:kern w:val="32"/>
      <w:sz w:val="24"/>
      <w:szCs w:val="32"/>
    </w:rPr>
  </w:style>
  <w:style w:type="character" w:customStyle="1" w:styleId="PieddepageCar">
    <w:name w:val="Pied de page Car"/>
    <w:basedOn w:val="Policepardfaut"/>
    <w:link w:val="Pieddepage"/>
    <w:uiPriority w:val="99"/>
    <w:rsid w:val="001846C9"/>
    <w:rPr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8A14E3"/>
    <w:rPr>
      <w:sz w:val="24"/>
      <w:szCs w:val="24"/>
    </w:rPr>
  </w:style>
  <w:style w:type="character" w:styleId="Accentuation">
    <w:name w:val="Emphasis"/>
    <w:basedOn w:val="Policepardfaut"/>
    <w:qFormat/>
    <w:rsid w:val="00BB0155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rsid w:val="003C34B9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3C34B9"/>
    <w:pPr>
      <w:spacing w:before="100" w:beforeAutospacing="1" w:after="100" w:afterAutospacing="1"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openaiscience.com" TargetMode="External"/><Relationship Id="rId18" Type="http://schemas.openxmlformats.org/officeDocument/2006/relationships/hyperlink" Target="http://dx.doi.org/10.1016/j.snb.2021.130956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researchvyk.com" TargetMode="External"/><Relationship Id="rId17" Type="http://schemas.openxmlformats.org/officeDocument/2006/relationships/hyperlink" Target="https://onlinelibrary.wiley.com/doi/10.1002/adsr.202300176" TargetMode="External"/><Relationship Id="rId2" Type="http://schemas.openxmlformats.org/officeDocument/2006/relationships/numbering" Target="numbering.xml"/><Relationship Id="rId16" Type="http://schemas.openxmlformats.org/officeDocument/2006/relationships/hyperlink" Target="10.26434/chemrxiv-2025-9q3xk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ktr9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ubs.acs.org/doi/10.1021/acs.chemmater.5c03128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cholar.google.com/citations?user=RzkSCecAAAAJ&amp;hl=en" TargetMode="External"/><Relationship Id="rId19" Type="http://schemas.openxmlformats.org/officeDocument/2006/relationships/hyperlink" Target="https://pubs.acs.org/doi/abs/10.1021/acsami.9b1818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6-4402-1024" TargetMode="External"/><Relationship Id="rId14" Type="http://schemas.openxmlformats.org/officeDocument/2006/relationships/hyperlink" Target="https://www.roadtomars.app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ur\AppData\Roaming\Microsoft\Templates\CV%20d&#233;taill&#233;%20(CV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9F1BE42-8CCE-4B17-B142-AB4C098FD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détaillé (CV)</Template>
  <TotalTime>0</TotalTime>
  <Pages>2</Pages>
  <Words>1107</Words>
  <Characters>7496</Characters>
  <Application>Microsoft Office Word</Application>
  <DocSecurity>0</DocSecurity>
  <Lines>144</Lines>
  <Paragraphs>84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8519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2019-07-20T08:34:00Z</dcterms:created>
  <dcterms:modified xsi:type="dcterms:W3CDTF">2026-02-11T20:31:00Z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http://www.zotero.org/styles/advanced-materials</vt:lpwstr>
  </property>
  <property fmtid="{D5CDD505-2E9C-101B-9397-08002B2CF9AE}" pid="3" name="Mendeley Recent Style Name 0_1">
    <vt:lpwstr>Advanced Materials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 11th edition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11th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